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802CE" w14:textId="77777777" w:rsidR="00666B0B" w:rsidRDefault="00666B0B" w:rsidP="00EE7006">
      <w:pPr>
        <w:bidi/>
        <w:rPr>
          <w:lang w:bidi="ar-EG"/>
        </w:rPr>
      </w:pPr>
    </w:p>
    <w:p w14:paraId="64C06A48" w14:textId="77777777" w:rsidR="00666B0B" w:rsidRDefault="00666B0B" w:rsidP="00EE7006">
      <w:pPr>
        <w:bidi/>
        <w:rPr>
          <w:rtl/>
        </w:rPr>
      </w:pPr>
    </w:p>
    <w:p w14:paraId="44BA3701" w14:textId="77777777" w:rsidR="00666B0B" w:rsidRDefault="00666B0B" w:rsidP="00EE7006">
      <w:pPr>
        <w:bidi/>
        <w:rPr>
          <w:rtl/>
        </w:rPr>
      </w:pPr>
    </w:p>
    <w:p w14:paraId="36DCFBF4" w14:textId="77777777" w:rsidR="00666B0B" w:rsidRDefault="00666B0B" w:rsidP="00EE7006">
      <w:pPr>
        <w:bidi/>
        <w:rPr>
          <w:rtl/>
        </w:rPr>
      </w:pPr>
    </w:p>
    <w:p w14:paraId="56BA8A45" w14:textId="77777777" w:rsidR="00666B0B" w:rsidRDefault="00666B0B" w:rsidP="00EE7006">
      <w:pPr>
        <w:bidi/>
        <w:rPr>
          <w:rtl/>
        </w:rPr>
      </w:pPr>
    </w:p>
    <w:p w14:paraId="4E1337DF" w14:textId="77777777" w:rsidR="00666B0B" w:rsidRDefault="00666B0B" w:rsidP="00EE7006">
      <w:pPr>
        <w:bidi/>
        <w:rPr>
          <w:rtl/>
        </w:rPr>
      </w:pPr>
    </w:p>
    <w:p w14:paraId="52534CAA" w14:textId="77777777" w:rsidR="00666B0B" w:rsidRDefault="00666B0B" w:rsidP="00EE7006">
      <w:pPr>
        <w:bidi/>
        <w:rPr>
          <w:rtl/>
        </w:rPr>
      </w:pPr>
    </w:p>
    <w:p w14:paraId="60B0E9C0" w14:textId="77777777" w:rsidR="00666B0B" w:rsidRDefault="00666B0B" w:rsidP="00EE7006">
      <w:pPr>
        <w:bidi/>
        <w:rPr>
          <w:rtl/>
        </w:rPr>
      </w:pPr>
    </w:p>
    <w:p w14:paraId="7E045C56" w14:textId="77777777" w:rsidR="00C63B16" w:rsidRDefault="00C63B16" w:rsidP="00EE7006">
      <w:pPr>
        <w:bidi/>
        <w:rPr>
          <w:rtl/>
        </w:rPr>
      </w:pPr>
    </w:p>
    <w:p w14:paraId="08575D89" w14:textId="77777777" w:rsidR="00C63B16" w:rsidRDefault="00C63B16" w:rsidP="00EE7006">
      <w:pPr>
        <w:bidi/>
        <w:rPr>
          <w:rtl/>
        </w:rPr>
      </w:pPr>
    </w:p>
    <w:p w14:paraId="1AAC01DA" w14:textId="77777777" w:rsidR="00C63B16" w:rsidRDefault="00C63B16" w:rsidP="00EE7006">
      <w:pPr>
        <w:bidi/>
        <w:rPr>
          <w:rtl/>
        </w:rPr>
      </w:pPr>
    </w:p>
    <w:p w14:paraId="53CFBAB2" w14:textId="77777777" w:rsidR="00666B0B" w:rsidRDefault="00666B0B" w:rsidP="00EE7006">
      <w:pPr>
        <w:bidi/>
        <w:rPr>
          <w:rtl/>
        </w:rPr>
      </w:pPr>
    </w:p>
    <w:p w14:paraId="633A28D6" w14:textId="77777777" w:rsidR="00666B0B" w:rsidRDefault="00666B0B" w:rsidP="00EE7006">
      <w:pPr>
        <w:bidi/>
        <w:jc w:val="center"/>
        <w:rPr>
          <w:rtl/>
        </w:rPr>
      </w:pPr>
    </w:p>
    <w:p w14:paraId="493D8258" w14:textId="77777777" w:rsidR="00666B0B" w:rsidRDefault="00666B0B" w:rsidP="00EE7006">
      <w:pPr>
        <w:bidi/>
        <w:rPr>
          <w:rtl/>
        </w:rPr>
      </w:pPr>
    </w:p>
    <w:p w14:paraId="57BE3353" w14:textId="77777777" w:rsidR="00666B0B" w:rsidRPr="00EE7006" w:rsidRDefault="00EE7006" w:rsidP="00EE7006">
      <w:pPr>
        <w:bidi/>
        <w:jc w:val="center"/>
        <w:rPr>
          <w:sz w:val="40"/>
          <w:szCs w:val="44"/>
          <w:rtl/>
        </w:rPr>
      </w:pPr>
      <w:r w:rsidRPr="00EE7006">
        <w:rPr>
          <w:rFonts w:asciiTheme="majorHAnsi" w:eastAsiaTheme="majorEastAsia" w:hAnsiTheme="majorHAnsi" w:cs="Tahoma" w:hint="cs"/>
          <w:b/>
          <w:bCs/>
          <w:caps/>
          <w:color w:val="538135"/>
          <w:sz w:val="200"/>
          <w:szCs w:val="96"/>
          <w:rtl/>
        </w:rPr>
        <w:t>السيرة</w:t>
      </w:r>
      <w:r w:rsidRPr="00EE7006">
        <w:rPr>
          <w:rFonts w:asciiTheme="majorHAnsi" w:eastAsiaTheme="majorEastAsia" w:hAnsiTheme="majorHAnsi" w:cs="Tahoma"/>
          <w:b/>
          <w:bCs/>
          <w:caps/>
          <w:color w:val="538135"/>
          <w:sz w:val="200"/>
          <w:szCs w:val="96"/>
          <w:rtl/>
        </w:rPr>
        <w:t xml:space="preserve"> </w:t>
      </w:r>
      <w:r w:rsidRPr="00EE7006">
        <w:rPr>
          <w:rFonts w:asciiTheme="majorHAnsi" w:eastAsiaTheme="majorEastAsia" w:hAnsiTheme="majorHAnsi" w:cs="Tahoma" w:hint="cs"/>
          <w:b/>
          <w:bCs/>
          <w:caps/>
          <w:color w:val="538135"/>
          <w:sz w:val="200"/>
          <w:szCs w:val="96"/>
          <w:rtl/>
        </w:rPr>
        <w:t>الذاتية</w:t>
      </w:r>
    </w:p>
    <w:p w14:paraId="36C3CA53" w14:textId="77777777" w:rsidR="00666B0B" w:rsidRDefault="00666B0B" w:rsidP="00EE7006">
      <w:pPr>
        <w:bidi/>
        <w:rPr>
          <w:rtl/>
        </w:rPr>
      </w:pPr>
    </w:p>
    <w:p w14:paraId="10359D75" w14:textId="77777777" w:rsidR="00666B0B" w:rsidRDefault="00666B0B" w:rsidP="00EE7006">
      <w:pPr>
        <w:bidi/>
        <w:rPr>
          <w:rtl/>
        </w:rPr>
      </w:pPr>
    </w:p>
    <w:p w14:paraId="73E65A08" w14:textId="77777777" w:rsidR="00666B0B" w:rsidRDefault="00666B0B" w:rsidP="00EE7006">
      <w:pPr>
        <w:bidi/>
        <w:rPr>
          <w:sz w:val="36"/>
          <w:szCs w:val="40"/>
          <w:rtl/>
        </w:rPr>
      </w:pPr>
    </w:p>
    <w:p w14:paraId="3412843D" w14:textId="77777777" w:rsidR="002A6769" w:rsidRDefault="002A6769" w:rsidP="002A6769">
      <w:pPr>
        <w:bidi/>
        <w:rPr>
          <w:sz w:val="36"/>
          <w:szCs w:val="40"/>
          <w:rtl/>
        </w:rPr>
      </w:pPr>
    </w:p>
    <w:p w14:paraId="4567E290" w14:textId="77777777" w:rsidR="002A6769" w:rsidRPr="00EE7006" w:rsidRDefault="002A6769" w:rsidP="002A6769">
      <w:pPr>
        <w:bidi/>
        <w:rPr>
          <w:sz w:val="36"/>
          <w:szCs w:val="40"/>
          <w:rtl/>
        </w:rPr>
      </w:pPr>
    </w:p>
    <w:p w14:paraId="6718DE83" w14:textId="7AB85881" w:rsidR="00EE7006" w:rsidRPr="00EE7006" w:rsidRDefault="0090473F" w:rsidP="00EE7006">
      <w:pPr>
        <w:pStyle w:val="Heading1"/>
        <w:bidi/>
        <w:jc w:val="center"/>
        <w:rPr>
          <w:b/>
          <w:bCs/>
          <w:color w:val="538135"/>
          <w:sz w:val="180"/>
          <w:szCs w:val="72"/>
        </w:rPr>
      </w:pPr>
      <w:r>
        <w:rPr>
          <w:rFonts w:hint="cs"/>
          <w:b/>
          <w:bCs/>
          <w:color w:val="538135"/>
          <w:sz w:val="180"/>
          <w:szCs w:val="72"/>
          <w:rtl/>
        </w:rPr>
        <w:t>اسم الموظف</w:t>
      </w:r>
    </w:p>
    <w:p w14:paraId="3D38955A" w14:textId="77777777" w:rsidR="00666B0B" w:rsidRPr="00C63B16" w:rsidRDefault="00666B0B" w:rsidP="00EE7006">
      <w:pPr>
        <w:pStyle w:val="Heading1"/>
        <w:bidi/>
        <w:jc w:val="center"/>
        <w:rPr>
          <w:b/>
          <w:bCs/>
          <w:color w:val="538135"/>
          <w:sz w:val="72"/>
          <w:szCs w:val="44"/>
          <w:rtl/>
          <w:lang w:bidi="ar-EG"/>
        </w:rPr>
      </w:pPr>
    </w:p>
    <w:p w14:paraId="3EC66D32" w14:textId="77777777" w:rsidR="00666B0B" w:rsidRDefault="00666B0B" w:rsidP="00EE7006">
      <w:pPr>
        <w:bidi/>
        <w:rPr>
          <w:sz w:val="24"/>
          <w:szCs w:val="28"/>
        </w:rPr>
      </w:pPr>
    </w:p>
    <w:p w14:paraId="5D57E649" w14:textId="77777777" w:rsidR="00C63B16" w:rsidRDefault="00C63B16" w:rsidP="00EE7006">
      <w:pPr>
        <w:bidi/>
        <w:rPr>
          <w:sz w:val="24"/>
          <w:szCs w:val="28"/>
        </w:rPr>
      </w:pPr>
    </w:p>
    <w:p w14:paraId="102A7788" w14:textId="77777777" w:rsidR="00C63B16" w:rsidRDefault="00C63B16" w:rsidP="00EE7006">
      <w:pPr>
        <w:bidi/>
        <w:rPr>
          <w:sz w:val="24"/>
          <w:szCs w:val="28"/>
        </w:rPr>
      </w:pPr>
    </w:p>
    <w:p w14:paraId="48385D4B" w14:textId="77777777" w:rsidR="00C63B16" w:rsidRDefault="00C63B16" w:rsidP="00EE7006">
      <w:pPr>
        <w:bidi/>
        <w:rPr>
          <w:sz w:val="24"/>
          <w:szCs w:val="28"/>
        </w:rPr>
      </w:pPr>
    </w:p>
    <w:p w14:paraId="355FEBA0" w14:textId="77777777" w:rsidR="00C63B16" w:rsidRPr="00C63B16" w:rsidRDefault="00C63B16" w:rsidP="00EE7006">
      <w:pPr>
        <w:bidi/>
        <w:rPr>
          <w:sz w:val="24"/>
          <w:szCs w:val="28"/>
          <w:rtl/>
        </w:rPr>
      </w:pPr>
    </w:p>
    <w:p w14:paraId="0822A15B" w14:textId="77777777" w:rsidR="009C12DE" w:rsidRDefault="009C12DE" w:rsidP="009C12DE">
      <w:pPr>
        <w:bidi/>
        <w:rPr>
          <w:rtl/>
          <w:lang w:eastAsia="en-US" w:bidi="ar-EG"/>
        </w:rPr>
      </w:pPr>
    </w:p>
    <w:p w14:paraId="3394CBAB" w14:textId="77777777" w:rsidR="009C12DE" w:rsidRDefault="009C12DE" w:rsidP="009C12DE">
      <w:pPr>
        <w:bidi/>
        <w:rPr>
          <w:rtl/>
          <w:lang w:eastAsia="en-US" w:bidi="ar-EG"/>
        </w:rPr>
      </w:pPr>
    </w:p>
    <w:p w14:paraId="6E562E05" w14:textId="77777777" w:rsidR="009C12DE" w:rsidRDefault="009C12DE" w:rsidP="009C12DE">
      <w:pPr>
        <w:bidi/>
        <w:rPr>
          <w:rtl/>
          <w:lang w:eastAsia="en-US" w:bidi="ar-EG"/>
        </w:rPr>
      </w:pPr>
    </w:p>
    <w:p w14:paraId="7B3059EB" w14:textId="77777777" w:rsidR="009C12DE" w:rsidRDefault="009C12DE" w:rsidP="009C12DE">
      <w:pPr>
        <w:bidi/>
        <w:rPr>
          <w:rtl/>
          <w:lang w:eastAsia="en-US" w:bidi="ar-EG"/>
        </w:rPr>
      </w:pPr>
    </w:p>
    <w:p w14:paraId="08F67FFD" w14:textId="77777777" w:rsidR="009C12DE" w:rsidRDefault="009C12DE" w:rsidP="009C12DE">
      <w:pPr>
        <w:bidi/>
        <w:rPr>
          <w:rtl/>
          <w:lang w:eastAsia="en-US" w:bidi="ar-EG"/>
        </w:rPr>
      </w:pPr>
    </w:p>
    <w:p w14:paraId="7398CADF" w14:textId="77777777" w:rsidR="009C12DE" w:rsidRDefault="009C12DE" w:rsidP="009C12DE">
      <w:pPr>
        <w:bidi/>
        <w:rPr>
          <w:rtl/>
          <w:lang w:eastAsia="en-US" w:bidi="ar-EG"/>
        </w:rPr>
      </w:pPr>
    </w:p>
    <w:p w14:paraId="47ABD588" w14:textId="77777777" w:rsidR="009C12DE" w:rsidRDefault="009C12DE" w:rsidP="009C12DE">
      <w:pPr>
        <w:bidi/>
        <w:rPr>
          <w:rtl/>
          <w:lang w:eastAsia="en-US" w:bidi="ar-EG"/>
        </w:rPr>
      </w:pPr>
    </w:p>
    <w:p w14:paraId="262B9A73" w14:textId="77777777" w:rsidR="009C12DE" w:rsidRDefault="009C12DE" w:rsidP="009C12DE">
      <w:pPr>
        <w:bidi/>
        <w:rPr>
          <w:rtl/>
          <w:lang w:eastAsia="en-US" w:bidi="ar-EG"/>
        </w:rPr>
      </w:pPr>
    </w:p>
    <w:p w14:paraId="71D0F1A9" w14:textId="77777777" w:rsidR="009C12DE" w:rsidRDefault="009C12DE" w:rsidP="009C12DE">
      <w:pPr>
        <w:bidi/>
        <w:rPr>
          <w:rtl/>
          <w:lang w:eastAsia="en-US" w:bidi="ar-EG"/>
        </w:rPr>
      </w:pPr>
    </w:p>
    <w:p w14:paraId="77D3CFF6" w14:textId="77777777" w:rsidR="009C12DE" w:rsidRDefault="009C12DE" w:rsidP="009C12DE">
      <w:pPr>
        <w:bidi/>
        <w:rPr>
          <w:rtl/>
          <w:lang w:eastAsia="en-US" w:bidi="ar-EG"/>
        </w:rPr>
      </w:pPr>
    </w:p>
    <w:p w14:paraId="13DDFC0B" w14:textId="77777777" w:rsidR="009C12DE" w:rsidRPr="009C12DE" w:rsidRDefault="009C12DE" w:rsidP="009C12DE">
      <w:pPr>
        <w:bidi/>
        <w:rPr>
          <w:lang w:eastAsia="en-US" w:bidi="ar-EG"/>
        </w:rPr>
      </w:pPr>
    </w:p>
    <w:p w14:paraId="7B516F4E" w14:textId="77777777" w:rsidR="00666B0B" w:rsidRPr="00C63B16" w:rsidRDefault="00666B0B" w:rsidP="00EE7006">
      <w:pPr>
        <w:bidi/>
        <w:rPr>
          <w:sz w:val="24"/>
          <w:szCs w:val="28"/>
          <w:rtl/>
        </w:rPr>
      </w:pPr>
    </w:p>
    <w:p w14:paraId="222C90C8" w14:textId="77777777" w:rsidR="00EE7006" w:rsidRDefault="00EE7006" w:rsidP="00EE7006">
      <w:pPr>
        <w:bidi/>
        <w:rPr>
          <w:rtl/>
        </w:rPr>
      </w:pPr>
    </w:p>
    <w:p w14:paraId="22BB15D6" w14:textId="77777777" w:rsidR="00EE7006" w:rsidRDefault="00EE7006" w:rsidP="00EE7006">
      <w:pPr>
        <w:bidi/>
        <w:rPr>
          <w:rtl/>
        </w:rPr>
      </w:pPr>
    </w:p>
    <w:p w14:paraId="7E4169A9" w14:textId="4F176469" w:rsidR="00EE7006" w:rsidRDefault="00EE7006" w:rsidP="00EE7006">
      <w:pPr>
        <w:bidi/>
        <w:rPr>
          <w:rtl/>
        </w:rPr>
      </w:pPr>
    </w:p>
    <w:p w14:paraId="2E7F7E11" w14:textId="77777777" w:rsidR="00EE7006" w:rsidRDefault="00EE7006" w:rsidP="00EE7006">
      <w:pPr>
        <w:bidi/>
        <w:rPr>
          <w:rtl/>
        </w:rPr>
      </w:pPr>
    </w:p>
    <w:p w14:paraId="6C142DD0" w14:textId="2C498842" w:rsidR="00EE7006" w:rsidRDefault="009B4857" w:rsidP="00EE7006">
      <w:pPr>
        <w:bidi/>
        <w:rPr>
          <w:rtl/>
        </w:rPr>
      </w:pPr>
      <w:r>
        <w:rPr>
          <w:rFonts w:ascii="Times New Roman" w:eastAsia="Times New Roman" w:hAnsi="Times New Roman" w:cs="Simplified Arabic"/>
          <w:b/>
          <w:bCs/>
          <w:i/>
          <w:iCs/>
          <w:noProof/>
          <w:color w:val="31521B" w:themeColor="accent2" w:themeShade="80"/>
          <w:sz w:val="32"/>
          <w:szCs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12CD76F" wp14:editId="5871475D">
                <wp:simplePos x="0" y="0"/>
                <wp:positionH relativeFrom="column">
                  <wp:posOffset>5314950</wp:posOffset>
                </wp:positionH>
                <wp:positionV relativeFrom="paragraph">
                  <wp:posOffset>87630</wp:posOffset>
                </wp:positionV>
                <wp:extent cx="1971675" cy="1748790"/>
                <wp:effectExtent l="19050" t="19050" r="28575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74879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B0A66E" id="Rectangle 12" o:spid="_x0000_s1026" style="position:absolute;left:0;text-align:left;margin-left:418.5pt;margin-top:6.9pt;width:155.25pt;height:137.7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" filled="f" strokecolor="#4c661a [1604]" strokeweight="3pt"/>
            </w:pict>
          </mc:Fallback>
        </mc:AlternateContent>
      </w:r>
      <w:r>
        <w:rPr>
          <w:noProof/>
        </w:rPr>
        <w:drawing>
          <wp:inline distT="0" distB="0" distL="0" distR="0" wp14:anchorId="5A7FA606" wp14:editId="1D5C5911">
            <wp:extent cx="1980565" cy="1866900"/>
            <wp:effectExtent l="0" t="0" r="635" b="0"/>
            <wp:docPr id="18" name="Picture 18" descr="cid:fecc1e65-0338-4471-94d7-30be3e919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mail_attachmentIdfecc1e65-0338-4471-94d7-30be3e919e02" descr="cid:fecc1e65-0338-4471-94d7-30be3e919e0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44" cy="187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429">
        <w:rPr>
          <w:rFonts w:ascii="Times New Roman" w:eastAsia="Times New Roman" w:hAnsi="Times New Roman" w:cs="Simplified Arabic"/>
          <w:b/>
          <w:bCs/>
          <w:i/>
          <w:iCs/>
          <w:noProof/>
          <w:color w:val="31521B" w:themeColor="accent2" w:themeShade="80"/>
          <w:sz w:val="32"/>
          <w:szCs w:val="32"/>
          <w:lang w:eastAsia="en-US"/>
        </w:rPr>
        <w:drawing>
          <wp:anchor distT="0" distB="0" distL="114300" distR="114300" simplePos="0" relativeHeight="251661824" behindDoc="1" locked="0" layoutInCell="1" allowOverlap="1" wp14:anchorId="03D8C5C0" wp14:editId="06A25C86">
            <wp:simplePos x="0" y="0"/>
            <wp:positionH relativeFrom="column">
              <wp:posOffset>5291869</wp:posOffset>
            </wp:positionH>
            <wp:positionV relativeFrom="paragraph">
              <wp:posOffset>88265</wp:posOffset>
            </wp:positionV>
            <wp:extent cx="1609725" cy="1748790"/>
            <wp:effectExtent l="0" t="0" r="9525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E6405" w14:textId="601B4DA4" w:rsidR="00EE7006" w:rsidRPr="00800B6C" w:rsidRDefault="00800B6C" w:rsidP="00800B6C">
      <w:pPr>
        <w:tabs>
          <w:tab w:val="right" w:pos="10170"/>
          <w:tab w:val="right" w:pos="10530"/>
          <w:tab w:val="right" w:pos="10890"/>
          <w:tab w:val="right" w:pos="10980"/>
        </w:tabs>
        <w:bidi/>
        <w:ind w:left="-360" w:right="1350"/>
        <w:jc w:val="right"/>
        <w:rPr>
          <w:color w:val="31521B" w:themeColor="accent2" w:themeShade="80"/>
          <w:sz w:val="28"/>
          <w:szCs w:val="32"/>
          <w:rtl/>
        </w:rPr>
      </w:pPr>
      <w:r w:rsidRPr="00800B6C">
        <w:rPr>
          <w:rFonts w:cs="Tahoma" w:hint="cs"/>
          <w:b/>
          <w:bCs/>
          <w:color w:val="31521B" w:themeColor="accent2" w:themeShade="80"/>
          <w:sz w:val="144"/>
          <w:szCs w:val="52"/>
          <w:rtl/>
        </w:rPr>
        <w:t xml:space="preserve">السيرة الذاتية </w:t>
      </w:r>
    </w:p>
    <w:p w14:paraId="776D2E99" w14:textId="79182F46" w:rsidR="00800B6C" w:rsidRDefault="00800B6C" w:rsidP="00EE7006">
      <w:pPr>
        <w:bidi/>
        <w:rPr>
          <w:rtl/>
        </w:rPr>
      </w:pPr>
    </w:p>
    <w:p w14:paraId="2FDA8DF0" w14:textId="5747B387" w:rsidR="00E67FE1" w:rsidRDefault="00E67FE1" w:rsidP="00E67FE1">
      <w:pPr>
        <w:bidi/>
        <w:rPr>
          <w:rtl/>
        </w:rPr>
      </w:pPr>
    </w:p>
    <w:p w14:paraId="5631B1E0" w14:textId="4B81C181" w:rsidR="00E67FE1" w:rsidRDefault="00E67FE1" w:rsidP="00E67FE1">
      <w:pPr>
        <w:bidi/>
        <w:rPr>
          <w:rtl/>
        </w:rPr>
      </w:pPr>
    </w:p>
    <w:p w14:paraId="4BE9579E" w14:textId="51D31580" w:rsidR="00E67FE1" w:rsidRDefault="00E67FE1" w:rsidP="00E67FE1">
      <w:pPr>
        <w:bidi/>
        <w:rPr>
          <w:rtl/>
        </w:rPr>
      </w:pPr>
    </w:p>
    <w:p w14:paraId="29ECA5D2" w14:textId="76A2265A" w:rsidR="00E67FE1" w:rsidRDefault="00E67FE1" w:rsidP="00E67FE1">
      <w:pPr>
        <w:bidi/>
        <w:rPr>
          <w:rtl/>
        </w:rPr>
      </w:pPr>
    </w:p>
    <w:p w14:paraId="45A64C52" w14:textId="17CAC8EC" w:rsidR="00E67FE1" w:rsidRDefault="00E67FE1" w:rsidP="00E67FE1">
      <w:pPr>
        <w:bidi/>
        <w:rPr>
          <w:rtl/>
        </w:rPr>
      </w:pPr>
    </w:p>
    <w:p w14:paraId="598AC51F" w14:textId="77777777" w:rsidR="00E67FE1" w:rsidRDefault="00E67FE1" w:rsidP="00E67FE1">
      <w:pPr>
        <w:bidi/>
        <w:rPr>
          <w:rtl/>
        </w:rPr>
      </w:pPr>
    </w:p>
    <w:p w14:paraId="32A18F41" w14:textId="77777777" w:rsidR="00666B0B" w:rsidRDefault="00667A13" w:rsidP="00800B6C">
      <w:pPr>
        <w:bidi/>
      </w:pPr>
      <w:r>
        <w:rPr>
          <w:noProof/>
          <w:lang w:eastAsia="en-US"/>
        </w:rPr>
        <mc:AlternateContent>
          <mc:Choice Requires="wps">
            <w:drawing>
              <wp:anchor distT="91440" distB="91440" distL="114300" distR="114300" simplePos="0" relativeHeight="251674624" behindDoc="0" locked="0" layoutInCell="1" allowOverlap="1" wp14:anchorId="4FEEF5E3" wp14:editId="1D5BD57E">
                <wp:simplePos x="0" y="0"/>
                <wp:positionH relativeFrom="margin">
                  <wp:posOffset>4647953</wp:posOffset>
                </wp:positionH>
                <wp:positionV relativeFrom="paragraph">
                  <wp:posOffset>439716</wp:posOffset>
                </wp:positionV>
                <wp:extent cx="2733675" cy="6136640"/>
                <wp:effectExtent l="0" t="0" r="28575" b="165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6136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5010" w:type="pct"/>
                              <w:tblLayout w:type="fixed"/>
                              <w:tblCellMar>
                                <w:left w:w="115" w:type="dxa"/>
                                <w:right w:w="1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502"/>
                            </w:tblGrid>
                            <w:tr w:rsidR="00EE7006" w14:paraId="6C6E3AAB" w14:textId="77777777" w:rsidTr="00E67FE1">
                              <w:trPr>
                                <w:trHeight w:val="1080"/>
                              </w:trPr>
                              <w:tc>
                                <w:tcPr>
                                  <w:tcW w:w="4026" w:type="dxa"/>
                                  <w:tcMar>
                                    <w:left w:w="360" w:type="dxa"/>
                                  </w:tcMar>
                                  <w:vAlign w:val="bottom"/>
                                </w:tcPr>
                                <w:p w14:paraId="634EF342" w14:textId="0E49C33B" w:rsidR="00EE7006" w:rsidRDefault="0090473F" w:rsidP="00EE700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GE SS Two Bold" w:eastAsia="GE SS Two Bold" w:cs="GE SS Two Bold"/>
                                      <w:b/>
                                      <w:bCs/>
                                      <w:color w:val="1B5337" w:themeColor="accent3" w:themeShade="80"/>
                                      <w:sz w:val="36"/>
                                      <w:szCs w:val="36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6"/>
                                      <w:szCs w:val="36"/>
                                      <w:rtl/>
                                      <w:lang w:bidi="ar-EG"/>
                                    </w:rPr>
                                    <w:t>اسم الموظف</w:t>
                                  </w:r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6"/>
                                      <w:szCs w:val="36"/>
                                      <w:rtl/>
                                      <w:lang w:bidi="ar-EG"/>
                                    </w:rPr>
                                    <w:t xml:space="preserve"> / تيمور أحمد محمد معوض</w:t>
                                  </w:r>
                                </w:p>
                                <w:p w14:paraId="66D72735" w14:textId="4D8AD7B8" w:rsidR="00EE7006" w:rsidRPr="00EE7006" w:rsidRDefault="0090473F" w:rsidP="00EE7006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GE SS Two Bold" w:eastAsia="GE SS Two Bold" w:cs="GE SS Two Bold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>الوظيفه</w:t>
                                  </w:r>
                                  <w:proofErr w:type="spellEnd"/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 xml:space="preserve"> / رئيس مجلس الإدارة والعضو المنتدب </w:t>
                                  </w:r>
                                  <w:r w:rsidR="00512B31">
                                    <w:rPr>
                                      <w:rFonts w:ascii="GE SS Two Bold" w:eastAsia="GE SS Two Bold" w:cs="GE SS Two Bold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>–</w:t>
                                  </w:r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 xml:space="preserve"> شركة </w:t>
                                  </w:r>
                                  <w:proofErr w:type="spellStart"/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>ممفيس</w:t>
                                  </w:r>
                                  <w:proofErr w:type="spellEnd"/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 xml:space="preserve"> للتوكيلات </w:t>
                                  </w:r>
                                  <w:proofErr w:type="spellStart"/>
                                  <w:r w:rsidR="00512B31">
                                    <w:rPr>
                                      <w:rFonts w:ascii="GE SS Two Bold" w:eastAsia="GE SS Two Bold" w:cs="GE SS Two Bold" w:hint="cs"/>
                                      <w:b/>
                                      <w:bCs/>
                                      <w:color w:val="1B5337" w:themeColor="accent3" w:themeShade="80"/>
                                      <w:sz w:val="32"/>
                                      <w:szCs w:val="32"/>
                                      <w:rtl/>
                                      <w:lang w:bidi="ar-EG"/>
                                    </w:rPr>
                                    <w:t>الملاحيه</w:t>
                                  </w:r>
                                  <w:proofErr w:type="spellEnd"/>
                                </w:p>
                                <w:p w14:paraId="6707FC3C" w14:textId="77777777" w:rsidR="00EE7006" w:rsidRDefault="00EE7006" w:rsidP="00EE7006">
                                  <w:pPr>
                                    <w:bidi/>
                                  </w:pPr>
                                </w:p>
                                <w:p w14:paraId="38647DC9" w14:textId="77777777" w:rsidR="00EE7006" w:rsidRPr="00796188" w:rsidRDefault="00EE7006" w:rsidP="00EE7006">
                                  <w:pPr>
                                    <w:bidi/>
                                  </w:pPr>
                                </w:p>
                                <w:p w14:paraId="023A68C2" w14:textId="77777777" w:rsidR="00EE7006" w:rsidRPr="00EE7006" w:rsidRDefault="00EE7006" w:rsidP="00EE7006">
                                  <w:pPr>
                                    <w:pStyle w:val="Heading2"/>
                                    <w:bidi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24"/>
                                      <w:szCs w:val="24"/>
                                      <w:lang w:eastAsia="en-US" w:bidi="ar-EG"/>
                                    </w:rPr>
                                  </w:pPr>
                                  <w:r w:rsidRPr="00EE7006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24"/>
                                      <w:szCs w:val="24"/>
                                      <w:rtl/>
                                      <w:lang w:eastAsia="en-US" w:bidi="ar-EG"/>
                                    </w:rPr>
                                    <w:t>البيانات الشخصية</w:t>
                                  </w:r>
                                </w:p>
                                <w:p w14:paraId="15D17AB3" w14:textId="415DFAF8" w:rsidR="00EE7006" w:rsidRPr="00EE7006" w:rsidRDefault="00EE700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</w:pPr>
                                  <w:r w:rsidRPr="00EE7006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تاريخ</w:t>
                                  </w:r>
                                  <w:r w:rsidR="00FF2B76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الميلاد: </w:t>
                                  </w:r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29/10/1955</w:t>
                                  </w:r>
                                </w:p>
                                <w:p w14:paraId="205CDC8E" w14:textId="5B7B5916" w:rsidR="00EE7006" w:rsidRPr="00EE7006" w:rsidRDefault="00FF2B7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</w:pPr>
                                  <w:r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العنوان:</w:t>
                                  </w:r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شركة </w:t>
                                  </w:r>
                                  <w:proofErr w:type="spellStart"/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ممفيس</w:t>
                                  </w:r>
                                  <w:proofErr w:type="spellEnd"/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proofErr w:type="spellStart"/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للتوكيات</w:t>
                                  </w:r>
                                  <w:proofErr w:type="spellEnd"/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proofErr w:type="spellStart"/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الملاحيه</w:t>
                                  </w:r>
                                  <w:proofErr w:type="spellEnd"/>
                                </w:p>
                                <w:p w14:paraId="2585EE8E" w14:textId="79E1EAF6" w:rsidR="00EE7006" w:rsidRPr="00EE7006" w:rsidRDefault="00FF2B7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</w:pPr>
                                  <w:r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الكلية: </w:t>
                                  </w:r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الكلية البحرية </w:t>
                                  </w:r>
                                </w:p>
                                <w:p w14:paraId="1E1D958E" w14:textId="62871083" w:rsidR="00EE7006" w:rsidRPr="00EE7006" w:rsidRDefault="00FF2B7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الجنسية :</w:t>
                                  </w:r>
                                  <w:proofErr w:type="gramEnd"/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proofErr w:type="spellStart"/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مصرى</w:t>
                                  </w:r>
                                  <w:proofErr w:type="spellEnd"/>
                                </w:p>
                                <w:p w14:paraId="6FFF2580" w14:textId="7E2840C1" w:rsidR="00EE7006" w:rsidRPr="00EE7006" w:rsidRDefault="00FF2B7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lang w:eastAsia="en-US" w:bidi="ar-EG"/>
                                    </w:rPr>
                                  </w:pPr>
                                  <w:r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اللغات: </w:t>
                                  </w:r>
                                  <w:r w:rsidR="00512B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الإنجليزية</w:t>
                                  </w:r>
                                </w:p>
                                <w:p w14:paraId="2A4E9331" w14:textId="77777777" w:rsidR="00EE7006" w:rsidRDefault="00EE7006" w:rsidP="00EE7006">
                                  <w:pPr>
                                    <w:pStyle w:val="ProfileText"/>
                                    <w:bidi/>
                                  </w:pPr>
                                </w:p>
                                <w:p w14:paraId="237183A9" w14:textId="77777777" w:rsidR="00EE7006" w:rsidRDefault="00EE7006" w:rsidP="00EE7006">
                                  <w:pPr>
                                    <w:pStyle w:val="Heading2"/>
                                    <w:bidi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</w:t>
                                  </w:r>
                                  <w:r w:rsidRPr="003B24B9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24"/>
                                      <w:szCs w:val="24"/>
                                      <w:rtl/>
                                      <w:lang w:eastAsia="en-US" w:bidi="ar-EG"/>
                                    </w:rPr>
                                    <w:t>لتواصل</w:t>
                                  </w:r>
                                </w:p>
                                <w:p w14:paraId="54D4C176" w14:textId="4FD2435F" w:rsidR="003B24B9" w:rsidRDefault="00EE7006" w:rsidP="00EE70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</w:pPr>
                                  <w:r w:rsidRPr="00EE7006">
                                    <w:rPr>
                                      <w:rFonts w:hint="cs"/>
                                      <w:color w:val="1B5337" w:themeColor="accent3" w:themeShade="80"/>
                                      <w:rtl/>
                                    </w:rPr>
                                    <w:t>رقم المحمول</w:t>
                                  </w:r>
                                  <w:r w:rsidRPr="00EE7006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:</w:t>
                                  </w:r>
                                  <w:r w:rsidR="00330917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r w:rsidR="00713931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16"/>
                                      <w:szCs w:val="16"/>
                                      <w:rtl/>
                                      <w:lang w:eastAsia="en-US" w:bidi="ar-EG"/>
                                    </w:rPr>
                                    <w:t>3923451/03</w:t>
                                  </w:r>
                                </w:p>
                                <w:p w14:paraId="010EA842" w14:textId="7FD0A68B" w:rsidR="00EE7006" w:rsidRDefault="00EE7006" w:rsidP="00FF2B7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  <w:bidi/>
                                    <w:ind w:right="0"/>
                                    <w:rPr>
                                      <w:rFonts w:ascii="GE SS Two Bold" w:eastAsia="GE SS Two Bold" w:hAnsi="Times New Roman" w:cs="GE SS Two Bold"/>
                                      <w:caps w:val="0"/>
                                      <w:color w:val="1B5337" w:themeColor="accent3" w:themeShade="80"/>
                                      <w:sz w:val="20"/>
                                      <w:szCs w:val="20"/>
                                      <w:rtl/>
                                      <w:lang w:eastAsia="en-US" w:bidi="ar-EG"/>
                                    </w:rPr>
                                  </w:pPr>
                                  <w:r w:rsidRPr="00EE7006">
                                    <w:rPr>
                                      <w:rFonts w:ascii="GE SS Two Bold" w:eastAsia="GE SS Two Bold" w:hAnsi="Times New Roman" w:cs="GE SS Two Bold" w:hint="cs"/>
                                      <w:caps w:val="0"/>
                                      <w:color w:val="1B5337" w:themeColor="accent3" w:themeShade="80"/>
                                      <w:sz w:val="20"/>
                                      <w:szCs w:val="20"/>
                                      <w:rtl/>
                                      <w:lang w:eastAsia="en-US" w:bidi="ar-EG"/>
                                    </w:rPr>
                                    <w:t xml:space="preserve"> </w:t>
                                  </w:r>
                                  <w:bookmarkStart w:id="0" w:name="_GoBack"/>
                                  <w:bookmarkEnd w:id="0"/>
                                </w:p>
                                <w:p w14:paraId="2A599E08" w14:textId="47A7B5AC" w:rsidR="00EE7006" w:rsidRDefault="00EE7006" w:rsidP="00EE7006">
                                  <w:pPr>
                                    <w:pStyle w:val="ContactDetails"/>
                                    <w:bidi/>
                                    <w:rPr>
                                      <w:rtl/>
                                      <w:lang w:bidi="ar-EG"/>
                                    </w:rPr>
                                  </w:pPr>
                                  <w:r w:rsidRPr="00426001">
                                    <w:t xml:space="preserve"> </w:t>
                                  </w:r>
                                  <w:r w:rsidR="00CC710A" w:rsidRPr="00CC710A">
                                    <w:rPr>
                                      <w:rFonts w:asciiTheme="majorHAnsi" w:eastAsiaTheme="majorEastAsia" w:hAnsiTheme="majorHAnsi" w:cstheme="majorBidi" w:hint="cs"/>
                                      <w:b/>
                                      <w:bCs/>
                                      <w:caps/>
                                      <w:color w:val="1B5337" w:themeColor="accent3" w:themeShade="80"/>
                                      <w:sz w:val="26"/>
                                      <w:szCs w:val="26"/>
                                      <w:rtl/>
                                    </w:rPr>
                                    <w:t>وسائل</w:t>
                                  </w:r>
                                  <w:r w:rsidR="00CC710A">
                                    <w:rPr>
                                      <w:rFonts w:hint="cs"/>
                                      <w:rtl/>
                                    </w:rPr>
                                    <w:t xml:space="preserve"> </w:t>
                                  </w:r>
                                  <w:r w:rsidR="00CC710A" w:rsidRPr="00CC710A">
                                    <w:rPr>
                                      <w:rFonts w:asciiTheme="majorHAnsi" w:eastAsiaTheme="majorEastAsia" w:hAnsiTheme="majorHAnsi" w:cstheme="majorBidi" w:hint="cs"/>
                                      <w:b/>
                                      <w:bCs/>
                                      <w:caps/>
                                      <w:color w:val="1B5337" w:themeColor="accent3" w:themeShade="80"/>
                                      <w:sz w:val="26"/>
                                      <w:szCs w:val="26"/>
                                      <w:rtl/>
                                    </w:rPr>
                                    <w:t>للتواصل</w:t>
                                  </w:r>
                                  <w:r w:rsidR="00CC710A">
                                    <w:rPr>
                                      <w:rFonts w:asciiTheme="majorHAnsi" w:eastAsiaTheme="majorEastAsia" w:hAnsiTheme="majorHAnsi" w:cstheme="majorBidi" w:hint="cs"/>
                                      <w:b/>
                                      <w:bCs/>
                                      <w:caps/>
                                      <w:color w:val="1B5337" w:themeColor="accent3" w:themeShade="80"/>
                                      <w:sz w:val="26"/>
                                      <w:szCs w:val="26"/>
                                      <w:rtl/>
                                    </w:rPr>
                                    <w:t xml:space="preserve"> :</w:t>
                                  </w:r>
                                  <w:r w:rsidR="00CC710A">
                                    <w:rPr>
                                      <w:rFonts w:hint="cs"/>
                                      <w:rtl/>
                                      <w:lang w:bidi="ar-EG"/>
                                    </w:rPr>
                                    <w:t xml:space="preserve"> </w:t>
                                  </w:r>
                                </w:p>
                                <w:p w14:paraId="4B105945" w14:textId="77777777" w:rsidR="00EE7006" w:rsidRDefault="00EE7006" w:rsidP="00EE7006">
                                  <w:pPr>
                                    <w:bidi/>
                                  </w:pPr>
                                </w:p>
                                <w:p w14:paraId="4D3D9288" w14:textId="10B1463E" w:rsidR="003B24B9" w:rsidRDefault="00FF2B76" w:rsidP="00FF2B76">
                                  <w:pPr>
                                    <w:ind w:left="-535"/>
                                    <w:rPr>
                                      <w:rStyle w:val="Hyperlink"/>
                                      <w:rtl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color w:val="1B5337" w:themeColor="accent3" w:themeShade="80"/>
                                    </w:rPr>
                                    <w:t xml:space="preserve">          </w:t>
                                  </w:r>
                                  <w:proofErr w:type="gramStart"/>
                                  <w:r w:rsidR="00CC710A">
                                    <w:rPr>
                                      <w:rFonts w:cs="Tahoma"/>
                                      <w:color w:val="1B5337" w:themeColor="accent3" w:themeShade="80"/>
                                    </w:rPr>
                                    <w:t>Email ;</w:t>
                                  </w:r>
                                  <w:proofErr w:type="gramEnd"/>
                                  <w:r w:rsidR="00CC710A">
                                    <w:rPr>
                                      <w:rStyle w:val="Hyperlink"/>
                                    </w:rPr>
                                    <w:t xml:space="preserve"> </w:t>
                                  </w:r>
                                  <w:r w:rsidR="00512B31">
                                    <w:rPr>
                                      <w:rStyle w:val="Hyperlink"/>
                                    </w:rPr>
                                    <w:t>chairman@memphis.com</w:t>
                                  </w:r>
                                </w:p>
                                <w:p w14:paraId="61AB5612" w14:textId="180EE814" w:rsidR="00E2784C" w:rsidRDefault="00E2784C" w:rsidP="00FF2B76">
                                  <w:r>
                                    <w:rPr>
                                      <w:rStyle w:val="Hyperlink"/>
                                    </w:rPr>
                                    <w:t xml:space="preserve">Facebook </w:t>
                                  </w:r>
                                  <w:r w:rsidR="00CC710A">
                                    <w:rPr>
                                      <w:rStyle w:val="Hyperlink"/>
                                    </w:rPr>
                                    <w:t xml:space="preserve">; </w:t>
                                  </w:r>
                                </w:p>
                                <w:p w14:paraId="4E2B4120" w14:textId="77777777" w:rsidR="003B24B9" w:rsidRDefault="003B24B9" w:rsidP="003B24B9">
                                  <w:pPr>
                                    <w:bidi/>
                                  </w:pPr>
                                </w:p>
                              </w:tc>
                            </w:tr>
                          </w:tbl>
                          <w:p w14:paraId="5BCDAE5A" w14:textId="77777777" w:rsidR="00EE7006" w:rsidRDefault="00EE7006" w:rsidP="00EE7006">
                            <w:pPr>
                              <w:pBdr>
                                <w:top w:val="single" w:sz="24" w:space="0" w:color="99CB38" w:themeColor="accent1"/>
                                <w:bottom w:val="single" w:sz="24" w:space="8" w:color="99CB38" w:themeColor="accent1"/>
                              </w:pBdr>
                              <w:bidi/>
                              <w:rPr>
                                <w:i/>
                                <w:iCs/>
                                <w:color w:val="99CB38" w:themeColor="accen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EEF5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6pt;margin-top:34.6pt;width:215.25pt;height:483.2pt;z-index:25167462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" filled="f" strokecolor="#4c661a [1604]">
                <v:textbox>
                  <w:txbxContent>
                    <w:tbl>
                      <w:tblPr>
                        <w:tblW w:w="5010" w:type="pct"/>
                        <w:tblLayout w:type="fixed"/>
                        <w:tblCellMar>
                          <w:left w:w="115" w:type="dxa"/>
                          <w:right w:w="1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502"/>
                      </w:tblGrid>
                      <w:tr w:rsidR="00EE7006" w14:paraId="6C6E3AAB" w14:textId="77777777" w:rsidTr="00E67FE1">
                        <w:trPr>
                          <w:trHeight w:val="1080"/>
                        </w:trPr>
                        <w:tc>
                          <w:tcPr>
                            <w:tcW w:w="4026" w:type="dxa"/>
                            <w:tcMar>
                              <w:left w:w="360" w:type="dxa"/>
                            </w:tcMar>
                            <w:vAlign w:val="bottom"/>
                          </w:tcPr>
                          <w:p w14:paraId="634EF342" w14:textId="0E49C33B" w:rsidR="00EE7006" w:rsidRDefault="0090473F" w:rsidP="00EE700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GE SS Two Bold" w:eastAsia="GE SS Two Bold" w:cs="GE SS Two Bold"/>
                                <w:b/>
                                <w:bCs/>
                                <w:color w:val="1B5337" w:themeColor="accent3" w:themeShade="80"/>
                                <w:sz w:val="36"/>
                                <w:szCs w:val="3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اسم الموظف</w:t>
                            </w:r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6"/>
                                <w:szCs w:val="36"/>
                                <w:rtl/>
                                <w:lang w:bidi="ar-EG"/>
                              </w:rPr>
                              <w:t xml:space="preserve"> / تيمور أحمد محمد معوض</w:t>
                            </w:r>
                          </w:p>
                          <w:p w14:paraId="66D72735" w14:textId="4D8AD7B8" w:rsidR="00EE7006" w:rsidRPr="00EE7006" w:rsidRDefault="0090473F" w:rsidP="00EE700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GE SS Two Bold" w:eastAsia="GE SS Two Bold" w:cs="GE SS Two Bold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</w:pPr>
                            <w:proofErr w:type="spellStart"/>
                            <w:r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الوظيفه</w:t>
                            </w:r>
                            <w:proofErr w:type="spellEnd"/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 xml:space="preserve"> / رئيس مجلس الإدارة والعضو المنتدب </w:t>
                            </w:r>
                            <w:r w:rsidR="00512B31">
                              <w:rPr>
                                <w:rFonts w:ascii="GE SS Two Bold" w:eastAsia="GE SS Two Bold" w:cs="GE SS Two Bold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–</w:t>
                            </w:r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 xml:space="preserve"> شركة </w:t>
                            </w:r>
                            <w:proofErr w:type="spellStart"/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ممفيس</w:t>
                            </w:r>
                            <w:proofErr w:type="spellEnd"/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 xml:space="preserve"> للتوكيلات </w:t>
                            </w:r>
                            <w:proofErr w:type="spellStart"/>
                            <w:r w:rsidR="00512B31">
                              <w:rPr>
                                <w:rFonts w:ascii="GE SS Two Bold" w:eastAsia="GE SS Two Bold" w:cs="GE SS Two Bold" w:hint="cs"/>
                                <w:b/>
                                <w:bCs/>
                                <w:color w:val="1B5337" w:themeColor="accent3" w:themeShade="80"/>
                                <w:sz w:val="32"/>
                                <w:szCs w:val="32"/>
                                <w:rtl/>
                                <w:lang w:bidi="ar-EG"/>
                              </w:rPr>
                              <w:t>الملاحيه</w:t>
                            </w:r>
                            <w:proofErr w:type="spellEnd"/>
                          </w:p>
                          <w:p w14:paraId="6707FC3C" w14:textId="77777777" w:rsidR="00EE7006" w:rsidRDefault="00EE7006" w:rsidP="00EE7006">
                            <w:pPr>
                              <w:bidi/>
                            </w:pPr>
                          </w:p>
                          <w:p w14:paraId="38647DC9" w14:textId="77777777" w:rsidR="00EE7006" w:rsidRPr="00796188" w:rsidRDefault="00EE7006" w:rsidP="00EE7006">
                            <w:pPr>
                              <w:bidi/>
                            </w:pPr>
                          </w:p>
                          <w:p w14:paraId="023A68C2" w14:textId="77777777" w:rsidR="00EE7006" w:rsidRPr="00EE7006" w:rsidRDefault="00EE7006" w:rsidP="00EE7006">
                            <w:pPr>
                              <w:pStyle w:val="Heading2"/>
                              <w:bidi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24"/>
                                <w:szCs w:val="24"/>
                                <w:lang w:eastAsia="en-US" w:bidi="ar-EG"/>
                              </w:rPr>
                            </w:pPr>
                            <w:r w:rsidRPr="00EE7006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24"/>
                                <w:szCs w:val="24"/>
                                <w:rtl/>
                                <w:lang w:eastAsia="en-US" w:bidi="ar-EG"/>
                              </w:rPr>
                              <w:t>البيانات الشخصية</w:t>
                            </w:r>
                          </w:p>
                          <w:p w14:paraId="15D17AB3" w14:textId="415DFAF8" w:rsidR="00EE7006" w:rsidRPr="00EE7006" w:rsidRDefault="00EE700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</w:pPr>
                            <w:r w:rsidRPr="00EE7006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تاريخ</w:t>
                            </w:r>
                            <w:r w:rsidR="00FF2B76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الميلاد: </w:t>
                            </w:r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29/10/1955</w:t>
                            </w:r>
                          </w:p>
                          <w:p w14:paraId="205CDC8E" w14:textId="5B7B5916" w:rsidR="00EE7006" w:rsidRPr="00EE7006" w:rsidRDefault="00FF2B7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</w:pPr>
                            <w:r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العنوان:</w:t>
                            </w:r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شركة </w:t>
                            </w:r>
                            <w:proofErr w:type="spellStart"/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ممفيس</w:t>
                            </w:r>
                            <w:proofErr w:type="spellEnd"/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proofErr w:type="spellStart"/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للتوكيات</w:t>
                            </w:r>
                            <w:proofErr w:type="spellEnd"/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proofErr w:type="spellStart"/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الملاحيه</w:t>
                            </w:r>
                            <w:proofErr w:type="spellEnd"/>
                          </w:p>
                          <w:p w14:paraId="2585EE8E" w14:textId="79E1EAF6" w:rsidR="00EE7006" w:rsidRPr="00EE7006" w:rsidRDefault="00FF2B7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</w:pPr>
                            <w:r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الكلية: </w:t>
                            </w:r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الكلية البحرية </w:t>
                            </w:r>
                          </w:p>
                          <w:p w14:paraId="1E1D958E" w14:textId="62871083" w:rsidR="00EE7006" w:rsidRPr="00EE7006" w:rsidRDefault="00FF2B7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</w:pPr>
                            <w:proofErr w:type="gramStart"/>
                            <w:r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الجنسية :</w:t>
                            </w:r>
                            <w:proofErr w:type="gramEnd"/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proofErr w:type="spellStart"/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مصرى</w:t>
                            </w:r>
                            <w:proofErr w:type="spellEnd"/>
                          </w:p>
                          <w:p w14:paraId="6FFF2580" w14:textId="7E2840C1" w:rsidR="00EE7006" w:rsidRPr="00EE7006" w:rsidRDefault="00FF2B7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lang w:eastAsia="en-US" w:bidi="ar-EG"/>
                              </w:rPr>
                            </w:pPr>
                            <w:r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اللغات: </w:t>
                            </w:r>
                            <w:r w:rsidR="00512B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الإنجليزية</w:t>
                            </w:r>
                          </w:p>
                          <w:p w14:paraId="2A4E9331" w14:textId="77777777" w:rsidR="00EE7006" w:rsidRDefault="00EE7006" w:rsidP="00EE7006">
                            <w:pPr>
                              <w:pStyle w:val="ProfileText"/>
                              <w:bidi/>
                            </w:pPr>
                          </w:p>
                          <w:p w14:paraId="237183A9" w14:textId="77777777" w:rsidR="00EE7006" w:rsidRDefault="00EE7006" w:rsidP="00EE7006">
                            <w:pPr>
                              <w:pStyle w:val="Heading2"/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</w:t>
                            </w:r>
                            <w:r w:rsidRPr="003B24B9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24"/>
                                <w:szCs w:val="24"/>
                                <w:rtl/>
                                <w:lang w:eastAsia="en-US" w:bidi="ar-EG"/>
                              </w:rPr>
                              <w:t>لتواصل</w:t>
                            </w:r>
                          </w:p>
                          <w:p w14:paraId="54D4C176" w14:textId="4FD2435F" w:rsidR="003B24B9" w:rsidRDefault="00EE7006" w:rsidP="00EE70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</w:pPr>
                            <w:r w:rsidRPr="00EE7006">
                              <w:rPr>
                                <w:rFonts w:hint="cs"/>
                                <w:color w:val="1B5337" w:themeColor="accent3" w:themeShade="80"/>
                                <w:rtl/>
                              </w:rPr>
                              <w:t>رقم المحمول</w:t>
                            </w:r>
                            <w:r w:rsidRPr="00EE7006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:</w:t>
                            </w:r>
                            <w:r w:rsidR="00330917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r w:rsidR="00713931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16"/>
                                <w:szCs w:val="16"/>
                                <w:rtl/>
                                <w:lang w:eastAsia="en-US" w:bidi="ar-EG"/>
                              </w:rPr>
                              <w:t>3923451/03</w:t>
                            </w:r>
                          </w:p>
                          <w:p w14:paraId="010EA842" w14:textId="7FD0A68B" w:rsidR="00EE7006" w:rsidRDefault="00EE7006" w:rsidP="00FF2B7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  <w:bidi/>
                              <w:ind w:right="0"/>
                              <w:rPr>
                                <w:rFonts w:ascii="GE SS Two Bold" w:eastAsia="GE SS Two Bold" w:hAnsi="Times New Roman" w:cs="GE SS Two Bold"/>
                                <w:caps w:val="0"/>
                                <w:color w:val="1B5337" w:themeColor="accent3" w:themeShade="80"/>
                                <w:sz w:val="20"/>
                                <w:szCs w:val="20"/>
                                <w:rtl/>
                                <w:lang w:eastAsia="en-US" w:bidi="ar-EG"/>
                              </w:rPr>
                            </w:pPr>
                            <w:r w:rsidRPr="00EE7006">
                              <w:rPr>
                                <w:rFonts w:ascii="GE SS Two Bold" w:eastAsia="GE SS Two Bold" w:hAnsi="Times New Roman" w:cs="GE SS Two Bold" w:hint="cs"/>
                                <w:caps w:val="0"/>
                                <w:color w:val="1B5337" w:themeColor="accent3" w:themeShade="80"/>
                                <w:sz w:val="20"/>
                                <w:szCs w:val="20"/>
                                <w:rtl/>
                                <w:lang w:eastAsia="en-US" w:bidi="ar-EG"/>
                              </w:rPr>
                              <w:t xml:space="preserve"> </w:t>
                            </w:r>
                            <w:bookmarkStart w:id="1" w:name="_GoBack"/>
                            <w:bookmarkEnd w:id="1"/>
                          </w:p>
                          <w:p w14:paraId="2A599E08" w14:textId="47A7B5AC" w:rsidR="00EE7006" w:rsidRDefault="00EE7006" w:rsidP="00EE7006">
                            <w:pPr>
                              <w:pStyle w:val="ContactDetails"/>
                              <w:bidi/>
                              <w:rPr>
                                <w:rtl/>
                                <w:lang w:bidi="ar-EG"/>
                              </w:rPr>
                            </w:pPr>
                            <w:r w:rsidRPr="00426001">
                              <w:t xml:space="preserve"> </w:t>
                            </w:r>
                            <w:r w:rsidR="00CC710A" w:rsidRPr="00CC710A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aps/>
                                <w:color w:val="1B5337" w:themeColor="accent3" w:themeShade="80"/>
                                <w:sz w:val="26"/>
                                <w:szCs w:val="26"/>
                                <w:rtl/>
                              </w:rPr>
                              <w:t>وسائل</w:t>
                            </w:r>
                            <w:r w:rsidR="00CC710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C710A" w:rsidRPr="00CC710A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aps/>
                                <w:color w:val="1B5337" w:themeColor="accent3" w:themeShade="80"/>
                                <w:sz w:val="26"/>
                                <w:szCs w:val="26"/>
                                <w:rtl/>
                              </w:rPr>
                              <w:t>للتواصل</w:t>
                            </w:r>
                            <w:r w:rsidR="00CC710A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caps/>
                                <w:color w:val="1B5337" w:themeColor="accent3" w:themeShade="80"/>
                                <w:sz w:val="26"/>
                                <w:szCs w:val="26"/>
                                <w:rtl/>
                              </w:rPr>
                              <w:t xml:space="preserve"> :</w:t>
                            </w:r>
                            <w:r w:rsidR="00CC710A"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  <w:p w14:paraId="4B105945" w14:textId="77777777" w:rsidR="00EE7006" w:rsidRDefault="00EE7006" w:rsidP="00EE7006">
                            <w:pPr>
                              <w:bidi/>
                            </w:pPr>
                          </w:p>
                          <w:p w14:paraId="4D3D9288" w14:textId="10B1463E" w:rsidR="003B24B9" w:rsidRDefault="00FF2B76" w:rsidP="00FF2B76">
                            <w:pPr>
                              <w:ind w:left="-535"/>
                              <w:rPr>
                                <w:rStyle w:val="Hyperlink"/>
                                <w:rtl/>
                              </w:rPr>
                            </w:pPr>
                            <w:r>
                              <w:rPr>
                                <w:rFonts w:cs="Tahoma"/>
                                <w:color w:val="1B5337" w:themeColor="accent3" w:themeShade="80"/>
                              </w:rPr>
                              <w:t xml:space="preserve">          </w:t>
                            </w:r>
                            <w:proofErr w:type="gramStart"/>
                            <w:r w:rsidR="00CC710A">
                              <w:rPr>
                                <w:rFonts w:cs="Tahoma"/>
                                <w:color w:val="1B5337" w:themeColor="accent3" w:themeShade="80"/>
                              </w:rPr>
                              <w:t>Email ;</w:t>
                            </w:r>
                            <w:proofErr w:type="gramEnd"/>
                            <w:r w:rsidR="00CC710A">
                              <w:rPr>
                                <w:rStyle w:val="Hyperlink"/>
                              </w:rPr>
                              <w:t xml:space="preserve"> </w:t>
                            </w:r>
                            <w:r w:rsidR="00512B31">
                              <w:rPr>
                                <w:rStyle w:val="Hyperlink"/>
                              </w:rPr>
                              <w:t>chairman@memphis.com</w:t>
                            </w:r>
                          </w:p>
                          <w:p w14:paraId="61AB5612" w14:textId="180EE814" w:rsidR="00E2784C" w:rsidRDefault="00E2784C" w:rsidP="00FF2B76">
                            <w:r>
                              <w:rPr>
                                <w:rStyle w:val="Hyperlink"/>
                              </w:rPr>
                              <w:t xml:space="preserve">Facebook </w:t>
                            </w:r>
                            <w:r w:rsidR="00CC710A">
                              <w:rPr>
                                <w:rStyle w:val="Hyperlink"/>
                              </w:rPr>
                              <w:t xml:space="preserve">; </w:t>
                            </w:r>
                          </w:p>
                          <w:p w14:paraId="4E2B4120" w14:textId="77777777" w:rsidR="003B24B9" w:rsidRDefault="003B24B9" w:rsidP="003B24B9">
                            <w:pPr>
                              <w:bidi/>
                            </w:pPr>
                          </w:p>
                        </w:tc>
                      </w:tr>
                    </w:tbl>
                    <w:p w14:paraId="5BCDAE5A" w14:textId="77777777" w:rsidR="00EE7006" w:rsidRDefault="00EE7006" w:rsidP="00EE7006">
                      <w:pPr>
                        <w:pBdr>
                          <w:top w:val="single" w:sz="24" w:space="0" w:color="99CB38" w:themeColor="accent1"/>
                          <w:bottom w:val="single" w:sz="24" w:space="8" w:color="99CB38" w:themeColor="accent1"/>
                        </w:pBdr>
                        <w:bidi/>
                        <w:rPr>
                          <w:i/>
                          <w:iCs/>
                          <w:color w:val="99CB38" w:themeColor="accent1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299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75"/>
        <w:gridCol w:w="6752"/>
      </w:tblGrid>
      <w:tr w:rsidR="00667A13" w14:paraId="6C8E08DB" w14:textId="77777777" w:rsidTr="00976C53">
        <w:trPr>
          <w:trHeight w:val="1080"/>
        </w:trPr>
        <w:tc>
          <w:tcPr>
            <w:tcW w:w="270" w:type="dxa"/>
            <w:shd w:val="clear" w:color="auto" w:fill="31521B" w:themeFill="accent2" w:themeFillShade="80"/>
          </w:tcPr>
          <w:p w14:paraId="7B018B33" w14:textId="77777777" w:rsidR="00667A13" w:rsidRDefault="00667A13" w:rsidP="00976C53">
            <w:pPr>
              <w:tabs>
                <w:tab w:val="left" w:pos="990"/>
              </w:tabs>
              <w:bidi/>
            </w:pPr>
          </w:p>
        </w:tc>
        <w:tc>
          <w:tcPr>
            <w:tcW w:w="6618" w:type="dxa"/>
            <w:shd w:val="clear" w:color="auto" w:fill="31521B" w:themeFill="accent2" w:themeFillShade="80"/>
            <w:vAlign w:val="center"/>
          </w:tcPr>
          <w:p w14:paraId="05461486" w14:textId="77777777" w:rsidR="00667A13" w:rsidRPr="00667A13" w:rsidRDefault="00667A13" w:rsidP="00976C53">
            <w:pPr>
              <w:pStyle w:val="Heading1"/>
              <w:bidi/>
              <w:rPr>
                <w:b/>
                <w:bCs/>
                <w:sz w:val="72"/>
                <w:szCs w:val="44"/>
              </w:rPr>
            </w:pPr>
            <w:r w:rsidRPr="00667A13">
              <w:rPr>
                <w:rFonts w:cs="Tahoma" w:hint="cs"/>
                <w:b/>
                <w:bCs/>
                <w:sz w:val="72"/>
                <w:szCs w:val="44"/>
                <w:rtl/>
              </w:rPr>
              <w:t>أولاً</w:t>
            </w:r>
            <w:r w:rsidRPr="00667A13">
              <w:rPr>
                <w:rFonts w:cs="Tahoma"/>
                <w:b/>
                <w:bCs/>
                <w:sz w:val="72"/>
                <w:szCs w:val="44"/>
                <w:rtl/>
              </w:rPr>
              <w:t xml:space="preserve">: </w:t>
            </w:r>
            <w:r w:rsidRPr="00667A13">
              <w:rPr>
                <w:rFonts w:cs="Tahoma" w:hint="cs"/>
                <w:b/>
                <w:bCs/>
                <w:sz w:val="72"/>
                <w:szCs w:val="44"/>
                <w:rtl/>
              </w:rPr>
              <w:t>المؤهلات</w:t>
            </w:r>
            <w:r w:rsidRPr="00667A13">
              <w:rPr>
                <w:rFonts w:cs="Tahoma"/>
                <w:b/>
                <w:bCs/>
                <w:sz w:val="72"/>
                <w:szCs w:val="44"/>
                <w:rtl/>
              </w:rPr>
              <w:t xml:space="preserve"> </w:t>
            </w:r>
            <w:r w:rsidRPr="00667A13">
              <w:rPr>
                <w:rFonts w:cs="Tahoma" w:hint="cs"/>
                <w:b/>
                <w:bCs/>
                <w:sz w:val="72"/>
                <w:szCs w:val="44"/>
                <w:rtl/>
              </w:rPr>
              <w:t>العلمية</w:t>
            </w:r>
            <w:r w:rsidRPr="00667A13">
              <w:rPr>
                <w:rFonts w:cs="Tahoma"/>
                <w:b/>
                <w:bCs/>
                <w:sz w:val="72"/>
                <w:szCs w:val="44"/>
                <w:rtl/>
              </w:rPr>
              <w:t>:</w:t>
            </w:r>
          </w:p>
        </w:tc>
      </w:tr>
      <w:tr w:rsidR="00667A13" w14:paraId="460B6018" w14:textId="77777777" w:rsidTr="00976C53">
        <w:trPr>
          <w:trHeight w:val="3024"/>
        </w:trPr>
        <w:tc>
          <w:tcPr>
            <w:tcW w:w="270" w:type="dxa"/>
            <w:tcMar>
              <w:left w:w="0" w:type="dxa"/>
              <w:right w:w="0" w:type="dxa"/>
            </w:tcMar>
          </w:tcPr>
          <w:p w14:paraId="1FF6B1E5" w14:textId="77777777" w:rsidR="00667A13" w:rsidRDefault="00667A13" w:rsidP="00976C53">
            <w:pPr>
              <w:tabs>
                <w:tab w:val="left" w:pos="990"/>
              </w:tabs>
              <w:bidi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6719F5F3" wp14:editId="69FD4770">
                      <wp:extent cx="227812" cy="311173"/>
                      <wp:effectExtent l="0" t="3810" r="0" b="0"/>
                      <wp:docPr id="3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5BAA95" w14:textId="77777777" w:rsidR="00667A13" w:rsidRPr="00AF4EA4" w:rsidRDefault="00667A13" w:rsidP="006D409C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719F5F3" id="Right Triangle 3" o:spid="_x0000_s1027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/rXjg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1D5BAA95" w14:textId="77777777" w:rsidR="00667A13" w:rsidRPr="00AF4EA4" w:rsidRDefault="00667A13" w:rsidP="006D409C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wrap anchorx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618" w:type="dxa"/>
          </w:tcPr>
          <w:p w14:paraId="21F7A9F8" w14:textId="09552D75" w:rsidR="00667A13" w:rsidRDefault="00667A13" w:rsidP="00251FF2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</w:rPr>
            </w:pPr>
          </w:p>
          <w:p w14:paraId="2306B9E8" w14:textId="77777777" w:rsidR="00ED78C1" w:rsidRPr="00330917" w:rsidRDefault="00ED78C1" w:rsidP="00ED78C1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الالتحاق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بالكلية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البحرية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في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الفترة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11 / 1975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الي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7 / 1979</w:t>
            </w:r>
          </w:p>
          <w:p w14:paraId="7B645F24" w14:textId="40328B1D" w:rsidR="00251FF2" w:rsidRPr="00ED78C1" w:rsidRDefault="00ED78C1" w:rsidP="00251FF2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  <w:proofErr w:type="spellStart"/>
            <w:r w:rsidRPr="00ED78C1">
              <w:rPr>
                <w:rFonts w:ascii="TimesNewRomanPSMT" w:cs="TimesNewRomanPSMT" w:hint="cs"/>
                <w:sz w:val="28"/>
                <w:szCs w:val="28"/>
                <w:rtl/>
              </w:rPr>
              <w:t>بكالريوس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D78C1">
              <w:rPr>
                <w:rFonts w:ascii="TimesNewRomanPSMT" w:cs="TimesNewRomanPSMT" w:hint="cs"/>
                <w:sz w:val="28"/>
                <w:szCs w:val="28"/>
                <w:rtl/>
              </w:rPr>
              <w:t>العلوم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ED78C1">
              <w:rPr>
                <w:rFonts w:ascii="TimesNewRomanPSMT" w:cs="TimesNewRomanPSMT" w:hint="cs"/>
                <w:sz w:val="28"/>
                <w:szCs w:val="28"/>
                <w:rtl/>
              </w:rPr>
              <w:t>البحرية</w:t>
            </w:r>
          </w:p>
          <w:p w14:paraId="09E3B641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7078EA4B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35A630C9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77FC1A54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78DA782C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0F611915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34CE4711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704D0D97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01F64F19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350C4D22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473A9D2A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1F73FB1E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16FCDC57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268E83BB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414C7789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6DA891AB" w14:textId="77777777" w:rsidR="003419EF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  <w:rtl/>
              </w:rPr>
            </w:pPr>
          </w:p>
          <w:p w14:paraId="2DFFB68F" w14:textId="2D92A3F4" w:rsidR="003419EF" w:rsidRPr="00E2784C" w:rsidRDefault="003419EF" w:rsidP="003419EF">
            <w:pPr>
              <w:bidi/>
              <w:spacing w:line="360" w:lineRule="auto"/>
              <w:ind w:right="0"/>
              <w:jc w:val="lowKashida"/>
              <w:rPr>
                <w:sz w:val="28"/>
                <w:szCs w:val="28"/>
              </w:rPr>
            </w:pPr>
          </w:p>
        </w:tc>
      </w:tr>
      <w:tr w:rsidR="00667A13" w14:paraId="7EC23922" w14:textId="77777777" w:rsidTr="00976C53">
        <w:trPr>
          <w:trHeight w:val="1080"/>
        </w:trPr>
        <w:tc>
          <w:tcPr>
            <w:tcW w:w="270" w:type="dxa"/>
            <w:shd w:val="clear" w:color="auto" w:fill="31521B" w:themeFill="accent2" w:themeFillShade="80"/>
          </w:tcPr>
          <w:p w14:paraId="3D7251E2" w14:textId="77777777" w:rsidR="00667A13" w:rsidRDefault="00667A13" w:rsidP="00976C53">
            <w:pPr>
              <w:tabs>
                <w:tab w:val="left" w:pos="990"/>
              </w:tabs>
              <w:bidi/>
            </w:pPr>
          </w:p>
        </w:tc>
        <w:tc>
          <w:tcPr>
            <w:tcW w:w="6618" w:type="dxa"/>
            <w:shd w:val="clear" w:color="auto" w:fill="31521B" w:themeFill="accent2" w:themeFillShade="80"/>
            <w:vAlign w:val="center"/>
          </w:tcPr>
          <w:p w14:paraId="65BC2AC8" w14:textId="77777777" w:rsidR="00667A13" w:rsidRPr="00667A13" w:rsidRDefault="00667A13" w:rsidP="00976C53">
            <w:pPr>
              <w:pStyle w:val="Heading1"/>
              <w:bidi/>
              <w:rPr>
                <w:rFonts w:cs="Tahoma"/>
                <w:b/>
                <w:bCs/>
                <w:sz w:val="72"/>
                <w:szCs w:val="44"/>
              </w:rPr>
            </w:pPr>
            <w:r w:rsidRPr="00667A13">
              <w:rPr>
                <w:rFonts w:cs="Tahoma" w:hint="cs"/>
                <w:b/>
                <w:bCs/>
                <w:sz w:val="72"/>
                <w:szCs w:val="44"/>
                <w:rtl/>
              </w:rPr>
              <w:t>ثاني</w:t>
            </w:r>
            <w:r w:rsidRPr="00667A13">
              <w:rPr>
                <w:rFonts w:cs="Tahoma"/>
                <w:b/>
                <w:bCs/>
                <w:sz w:val="72"/>
                <w:szCs w:val="44"/>
                <w:rtl/>
              </w:rPr>
              <w:t>ا</w:t>
            </w:r>
            <w:r w:rsidRPr="00667A13">
              <w:rPr>
                <w:rFonts w:cs="Tahoma" w:hint="cs"/>
                <w:b/>
                <w:bCs/>
                <w:sz w:val="72"/>
                <w:szCs w:val="44"/>
                <w:rtl/>
              </w:rPr>
              <w:t>ً</w:t>
            </w:r>
            <w:r w:rsidRPr="00667A13">
              <w:rPr>
                <w:rFonts w:cs="Tahoma"/>
                <w:b/>
                <w:bCs/>
                <w:sz w:val="72"/>
                <w:szCs w:val="44"/>
                <w:rtl/>
              </w:rPr>
              <w:t>: التدرج الوظيفي:</w:t>
            </w:r>
          </w:p>
        </w:tc>
      </w:tr>
      <w:tr w:rsidR="00667A13" w:rsidRPr="00367C83" w14:paraId="38EC3ECB" w14:textId="77777777" w:rsidTr="00976C53">
        <w:trPr>
          <w:trHeight w:val="2007"/>
        </w:trPr>
        <w:tc>
          <w:tcPr>
            <w:tcW w:w="270" w:type="dxa"/>
            <w:tcMar>
              <w:left w:w="0" w:type="dxa"/>
              <w:right w:w="0" w:type="dxa"/>
            </w:tcMar>
          </w:tcPr>
          <w:p w14:paraId="7C16BE91" w14:textId="77777777" w:rsidR="00667A13" w:rsidRDefault="00667A13" w:rsidP="00976C53">
            <w:pPr>
              <w:tabs>
                <w:tab w:val="left" w:pos="990"/>
              </w:tabs>
              <w:bidi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34AA7D90" wp14:editId="0B9FCA0B">
                      <wp:extent cx="227812" cy="311173"/>
                      <wp:effectExtent l="0" t="3810" r="0" b="0"/>
                      <wp:docPr id="6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34130D" w14:textId="77777777" w:rsidR="00667A13" w:rsidRPr="00AF4EA4" w:rsidRDefault="00667A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AA7D90" id="_x0000_s1028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ZMSjg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L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3934130D" w14:textId="77777777" w:rsidR="00667A13" w:rsidRPr="00AF4EA4" w:rsidRDefault="00667A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wrap anchorx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618" w:type="dxa"/>
          </w:tcPr>
          <w:p w14:paraId="25876FF1" w14:textId="77777777" w:rsidR="00330917" w:rsidRPr="00330917" w:rsidRDefault="00330917" w:rsidP="00330917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باللواء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لنشات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منذ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تاريخ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التخرج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وحتي</w:t>
            </w:r>
            <w:proofErr w:type="gram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7 / 1987</w:t>
            </w:r>
          </w:p>
          <w:p w14:paraId="201A6D7F" w14:textId="01BC84F2" w:rsidR="00251FF2" w:rsidRDefault="00330917" w:rsidP="00330917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بإدارة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الحربية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والاستطلاع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اعتبارا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7 / 1987 </w:t>
            </w:r>
            <w:r w:rsidRPr="00330917">
              <w:rPr>
                <w:rFonts w:ascii="TimesNewRomanPSMT" w:cs="TimesNewRomanPSMT" w:hint="cs"/>
                <w:sz w:val="28"/>
                <w:szCs w:val="28"/>
                <w:rtl/>
              </w:rPr>
              <w:t xml:space="preserve">وحتى الإحالة </w:t>
            </w:r>
            <w:proofErr w:type="gramStart"/>
            <w:r w:rsidRPr="00330917">
              <w:rPr>
                <w:rFonts w:ascii="TimesNewRomanPSMT" w:cs="TimesNewRomanPSMT" w:hint="cs"/>
                <w:sz w:val="28"/>
                <w:szCs w:val="28"/>
                <w:rtl/>
              </w:rPr>
              <w:t>للتقاعد1</w:t>
            </w:r>
            <w:proofErr w:type="gramEnd"/>
            <w:r w:rsidRPr="00330917">
              <w:rPr>
                <w:rFonts w:ascii="TimesNewRomanPSMT" w:cs="TimesNewRomanPSMT" w:hint="cs"/>
                <w:sz w:val="28"/>
                <w:szCs w:val="28"/>
                <w:rtl/>
              </w:rPr>
              <w:t>/2005</w:t>
            </w:r>
          </w:p>
          <w:p w14:paraId="5043C66B" w14:textId="77777777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</w:pP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الوظائف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خلال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فترة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العمل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بالقوات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البحريه</w:t>
            </w:r>
            <w:proofErr w:type="spellEnd"/>
          </w:p>
          <w:p w14:paraId="531FD4D5" w14:textId="77777777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ضابط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تسليح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باللنشات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باللواء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الأول</w:t>
            </w:r>
          </w:p>
          <w:p w14:paraId="0734C0AE" w14:textId="77777777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ضابط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</w:t>
            </w:r>
          </w:p>
          <w:p w14:paraId="0DD089C3" w14:textId="77777777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قائد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باللواء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لنشات</w:t>
            </w:r>
            <w:proofErr w:type="spellEnd"/>
          </w:p>
          <w:p w14:paraId="1441BA4F" w14:textId="77777777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قائد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سرب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لنشات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بالانابه</w:t>
            </w:r>
            <w:proofErr w:type="spellEnd"/>
          </w:p>
          <w:p w14:paraId="38953294" w14:textId="77777777" w:rsidR="008C204A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رئيس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مفرزة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باللواء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لنشات</w:t>
            </w:r>
            <w:proofErr w:type="spellEnd"/>
          </w:p>
          <w:p w14:paraId="3844F641" w14:textId="19E4C6D3" w:rsidR="008C204A" w:rsidRDefault="008C204A" w:rsidP="008C204A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بإدارة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الحربيه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والاستطلاع</w:t>
            </w:r>
          </w:p>
          <w:p w14:paraId="25C04C52" w14:textId="2DA869A6" w:rsidR="008C204A" w:rsidRPr="00367C83" w:rsidRDefault="008C204A" w:rsidP="008C204A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</w:pP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الوظائف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خلال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فترة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العمل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بالمخابرات</w:t>
            </w:r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proofErr w:type="spellStart"/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الحربيه</w:t>
            </w:r>
            <w:proofErr w:type="spellEnd"/>
            <w:r w:rsidRPr="00367C83">
              <w:rPr>
                <w:rFonts w:ascii="TimesNewRomanPSMT" w:cs="TimesNewRomanPSMT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367C83">
              <w:rPr>
                <w:rFonts w:ascii="TimesNewRomanPSMT" w:cs="TimesNewRomanPSMT" w:hint="cs"/>
                <w:b/>
                <w:bCs/>
                <w:sz w:val="28"/>
                <w:szCs w:val="28"/>
                <w:u w:val="single"/>
                <w:rtl/>
              </w:rPr>
              <w:t>والاستطلاع</w:t>
            </w:r>
          </w:p>
          <w:p w14:paraId="5D3CB0F1" w14:textId="77777777" w:rsidR="008C204A" w:rsidRPr="00367C83" w:rsidRDefault="008C204A" w:rsidP="00367C83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ضابط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بقسم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التحريات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والمراقبه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بالمحموعه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75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مخابرات</w:t>
            </w:r>
          </w:p>
          <w:p w14:paraId="7C5CEE81" w14:textId="77777777" w:rsidR="008C204A" w:rsidRPr="00367C83" w:rsidRDefault="008C204A" w:rsidP="00367C83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بمكتب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السويس</w:t>
            </w:r>
          </w:p>
          <w:p w14:paraId="15585A15" w14:textId="77777777" w:rsidR="008C204A" w:rsidRPr="00367C83" w:rsidRDefault="008C204A" w:rsidP="00367C83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قائد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مكتب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الحربيه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بميناء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الاسكندريه</w:t>
            </w:r>
            <w:proofErr w:type="spellEnd"/>
          </w:p>
          <w:p w14:paraId="174FDF2E" w14:textId="77777777" w:rsidR="00367C83" w:rsidRDefault="008C204A" w:rsidP="00367C83">
            <w:pPr>
              <w:bidi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رئيس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مكتب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معلومات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أديس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أبابا</w:t>
            </w:r>
          </w:p>
          <w:p w14:paraId="2B97AFB7" w14:textId="4A9A2A26" w:rsidR="00367C83" w:rsidRDefault="00367C83" w:rsidP="00367C83">
            <w:pPr>
              <w:bidi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رئيس قسم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المراقبه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بالمجموعه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75 مخابرات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القاهره</w:t>
            </w:r>
            <w:proofErr w:type="spellEnd"/>
          </w:p>
          <w:p w14:paraId="54BF04A4" w14:textId="50C5D2C0" w:rsidR="00367C83" w:rsidRPr="00330917" w:rsidRDefault="00367C83" w:rsidP="00367C83">
            <w:pPr>
              <w:bidi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العمل بمدرسة المخابرات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الحربيه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بالقاهره</w:t>
            </w:r>
            <w:proofErr w:type="spellEnd"/>
          </w:p>
          <w:p w14:paraId="32B34DED" w14:textId="7A52414A" w:rsidR="00330917" w:rsidRPr="00CC4249" w:rsidRDefault="00330917" w:rsidP="00330917">
            <w:pPr>
              <w:bidi/>
              <w:spacing w:line="360" w:lineRule="auto"/>
              <w:jc w:val="lowKashida"/>
              <w:rPr>
                <w:rFonts w:cs="TimesNewRomanPSMT"/>
                <w:sz w:val="28"/>
                <w:szCs w:val="28"/>
              </w:rPr>
            </w:pPr>
          </w:p>
          <w:p w14:paraId="30E77522" w14:textId="77777777" w:rsidR="00251FF2" w:rsidRPr="00330917" w:rsidRDefault="00251FF2" w:rsidP="00330917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56A61669" w14:textId="77777777" w:rsidR="00541F95" w:rsidRPr="00330917" w:rsidRDefault="00541F95" w:rsidP="00330917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6C2EDE97" w14:textId="77777777" w:rsidR="00541F95" w:rsidRDefault="00541F95" w:rsidP="00330917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6C906817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537EEE47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48354185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55DA3CCE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43EC1C47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57ADDDA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16CFC926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7B20B42" w14:textId="77777777" w:rsidR="003419EF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6AA78D7F" w14:textId="3C648794" w:rsidR="003419EF" w:rsidRPr="00330917" w:rsidRDefault="003419EF" w:rsidP="003419EF">
            <w:pPr>
              <w:bidi/>
              <w:spacing w:line="360" w:lineRule="auto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</w:tc>
      </w:tr>
      <w:tr w:rsidR="00667A13" w14:paraId="0468D369" w14:textId="77777777" w:rsidTr="00976C53">
        <w:trPr>
          <w:trHeight w:val="1080"/>
        </w:trPr>
        <w:tc>
          <w:tcPr>
            <w:tcW w:w="270" w:type="dxa"/>
            <w:shd w:val="clear" w:color="auto" w:fill="31521B" w:themeFill="accent2" w:themeFillShade="80"/>
          </w:tcPr>
          <w:p w14:paraId="5A31BCAC" w14:textId="77777777" w:rsidR="00667A13" w:rsidRPr="00667A13" w:rsidRDefault="00667A13" w:rsidP="00976C53">
            <w:pPr>
              <w:pStyle w:val="Heading1"/>
              <w:bidi/>
              <w:rPr>
                <w:rFonts w:cs="Tahoma"/>
                <w:b/>
                <w:bCs/>
                <w:sz w:val="52"/>
                <w:szCs w:val="36"/>
              </w:rPr>
            </w:pPr>
          </w:p>
        </w:tc>
        <w:tc>
          <w:tcPr>
            <w:tcW w:w="6618" w:type="dxa"/>
            <w:shd w:val="clear" w:color="auto" w:fill="31521B" w:themeFill="accent2" w:themeFillShade="80"/>
            <w:vAlign w:val="center"/>
          </w:tcPr>
          <w:p w14:paraId="412004E6" w14:textId="26457003" w:rsidR="00667A13" w:rsidRPr="00667A13" w:rsidRDefault="00667A13" w:rsidP="006C3229">
            <w:pPr>
              <w:bidi/>
              <w:ind w:left="270"/>
              <w:jc w:val="lowKashida"/>
              <w:rPr>
                <w:rFonts w:asciiTheme="majorHAnsi" w:eastAsiaTheme="majorEastAsia" w:hAnsiTheme="majorHAnsi" w:cs="Tahoma"/>
                <w:b/>
                <w:bCs/>
                <w:caps/>
                <w:color w:val="FFFFFF" w:themeColor="background1"/>
                <w:sz w:val="52"/>
                <w:szCs w:val="36"/>
              </w:rPr>
            </w:pPr>
            <w:r w:rsidRPr="00667A13">
              <w:rPr>
                <w:rFonts w:asciiTheme="majorHAnsi" w:eastAsiaTheme="majorEastAsia" w:hAnsiTheme="majorHAnsi" w:cs="Tahoma"/>
                <w:b/>
                <w:bCs/>
                <w:caps/>
                <w:color w:val="FFFFFF" w:themeColor="background1"/>
                <w:sz w:val="52"/>
                <w:szCs w:val="36"/>
                <w:rtl/>
              </w:rPr>
              <w:t>ثا</w:t>
            </w:r>
            <w:r w:rsidRPr="00667A13">
              <w:rPr>
                <w:rFonts w:asciiTheme="majorHAnsi" w:eastAsiaTheme="majorEastAsia" w:hAnsiTheme="majorHAnsi" w:cs="Tahoma" w:hint="cs"/>
                <w:b/>
                <w:bCs/>
                <w:caps/>
                <w:color w:val="FFFFFF" w:themeColor="background1"/>
                <w:sz w:val="52"/>
                <w:szCs w:val="36"/>
                <w:rtl/>
              </w:rPr>
              <w:t>لثاً</w:t>
            </w:r>
            <w:r w:rsidRPr="00667A13">
              <w:rPr>
                <w:rFonts w:asciiTheme="majorHAnsi" w:eastAsiaTheme="majorEastAsia" w:hAnsiTheme="majorHAnsi" w:cs="Tahoma"/>
                <w:b/>
                <w:bCs/>
                <w:caps/>
                <w:color w:val="FFFFFF" w:themeColor="background1"/>
                <w:sz w:val="52"/>
                <w:szCs w:val="36"/>
                <w:rtl/>
              </w:rPr>
              <w:t>:</w:t>
            </w:r>
            <w:r w:rsidR="006C3229">
              <w:rPr>
                <w:rFonts w:asciiTheme="majorHAnsi" w:eastAsiaTheme="majorEastAsia" w:hAnsiTheme="majorHAnsi" w:cs="Tahoma" w:hint="cs"/>
                <w:b/>
                <w:bCs/>
                <w:caps/>
                <w:color w:val="FFFFFF" w:themeColor="background1"/>
                <w:sz w:val="52"/>
                <w:szCs w:val="36"/>
                <w:rtl/>
                <w:lang w:bidi="ar-EG"/>
              </w:rPr>
              <w:t>الدورات التدريبية</w:t>
            </w:r>
            <w:r w:rsidRPr="00667A13">
              <w:rPr>
                <w:rFonts w:asciiTheme="majorHAnsi" w:eastAsiaTheme="majorEastAsia" w:hAnsiTheme="majorHAnsi" w:cs="Tahoma"/>
                <w:b/>
                <w:bCs/>
                <w:caps/>
                <w:color w:val="FFFFFF" w:themeColor="background1"/>
                <w:sz w:val="52"/>
                <w:szCs w:val="36"/>
                <w:rtl/>
              </w:rPr>
              <w:t>:</w:t>
            </w:r>
          </w:p>
        </w:tc>
      </w:tr>
      <w:tr w:rsidR="00667A13" w14:paraId="43F62951" w14:textId="77777777" w:rsidTr="00976C53">
        <w:trPr>
          <w:trHeight w:val="2160"/>
        </w:trPr>
        <w:tc>
          <w:tcPr>
            <w:tcW w:w="270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44830D2E" w14:textId="77777777" w:rsidR="00667A13" w:rsidRDefault="00667A13" w:rsidP="00976C53">
            <w:pPr>
              <w:tabs>
                <w:tab w:val="left" w:pos="990"/>
              </w:tabs>
              <w:bidi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0C16BB7A" wp14:editId="5F22E2A1">
                      <wp:extent cx="227812" cy="311173"/>
                      <wp:effectExtent l="0" t="3810" r="0" b="0"/>
                      <wp:docPr id="5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054063" w14:textId="77777777" w:rsidR="00667A13" w:rsidRPr="00AF4EA4" w:rsidRDefault="00667A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16BB7A" id="_x0000_s1029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TnjA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N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29054063" w14:textId="77777777" w:rsidR="00667A13" w:rsidRPr="00AF4EA4" w:rsidRDefault="00667A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wrap anchorx="pag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618" w:type="dxa"/>
            <w:tcBorders>
              <w:bottom w:val="nil"/>
            </w:tcBorders>
            <w:vAlign w:val="bottom"/>
          </w:tcPr>
          <w:p w14:paraId="5F14BB91" w14:textId="1245069C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1-الإشتراك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في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العديد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الدورات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الأمنية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مع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أجهزة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الأخرى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داخليا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وخارجيا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396C8B29" w14:textId="50071B1D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2-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خبرات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بحريه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نتيجة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للدراسة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وفترة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بالوحدات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البحرية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لفترة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تصل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إلى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9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سنوات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14236370" w14:textId="101E5D1F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3-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خبرات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مجال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النقل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والشركات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الموانئ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نتيجه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لتولى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قيادة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مكتب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الميناء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لفترة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تصل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إلى</w:t>
            </w:r>
          </w:p>
          <w:p w14:paraId="2CAA745D" w14:textId="77777777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أكثر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4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سنوات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223EE1DD" w14:textId="5FA031AB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4-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خبرات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جراء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التأهيل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بادارة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المخابرات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الحربيه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لفترة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تصل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إلى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18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عام</w:t>
            </w:r>
          </w:p>
          <w:p w14:paraId="616B9919" w14:textId="77777777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وأكثر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10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أعوام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بالشركه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القابضه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للنقل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البحرى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والبرى</w:t>
            </w:r>
            <w:proofErr w:type="gram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وشركه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الاسكندريه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لتداول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الحاويات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والبضائع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77DD4EA9" w14:textId="01D635C8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5-خبرات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الشئون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الدوليه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السياسيه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جراء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العمل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خلال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وزارة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proofErr w:type="gram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الخارجيه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)</w:t>
            </w:r>
            <w:proofErr w:type="gram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رئيس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مكتب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معلومات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أديس</w:t>
            </w:r>
          </w:p>
          <w:p w14:paraId="001FAFE5" w14:textId="77777777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proofErr w:type="gram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أبابا</w:t>
            </w:r>
            <w:r>
              <w:rPr>
                <w:rFonts w:ascii="TimesNewRomanPSMT" w:cs="TimesNewRomanPSMT"/>
                <w:sz w:val="28"/>
                <w:szCs w:val="28"/>
              </w:rPr>
              <w:t>(</w:t>
            </w:r>
            <w:proofErr w:type="gramEnd"/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5AAB9977" w14:textId="3CF1AB46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6-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الشئون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الاداريه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والماليه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042B49B2" w14:textId="2D2DB04F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7-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التخطيط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والتدريس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العلاقات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العامه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والاتصال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0BB6DCE7" w14:textId="1ED25949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/>
                <w:sz w:val="28"/>
                <w:szCs w:val="28"/>
              </w:rPr>
              <w:t>-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8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تأمين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المشحونات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العسكريه</w:t>
            </w:r>
            <w:proofErr w:type="spellEnd"/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من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وإلى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البلاد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014535FB" w14:textId="63F92D94" w:rsidR="00330917" w:rsidRDefault="00402986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9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-أعمال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التنظيم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والإدارة</w:t>
            </w:r>
            <w:r w:rsidR="00330917"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57348A2A" w14:textId="10A8A594" w:rsidR="00330917" w:rsidRDefault="00330917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10-</w:t>
            </w:r>
            <w:r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النقل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بالسفن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وعمليات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تداول</w:t>
            </w:r>
            <w:r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>الحاويات</w:t>
            </w:r>
            <w:r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15A55F01" w14:textId="4DE40D60" w:rsidR="00330917" w:rsidRDefault="00402986" w:rsidP="00330917">
            <w:pPr>
              <w:autoSpaceDE w:val="0"/>
              <w:autoSpaceDN w:val="0"/>
              <w:bidi/>
              <w:adjustRightInd w:val="0"/>
              <w:ind w:right="0"/>
              <w:rPr>
                <w:rFonts w:ascii="TimesNewRomanPSMT" w:cs="TimesNewRomanPSMT"/>
                <w:sz w:val="28"/>
                <w:szCs w:val="28"/>
              </w:rPr>
            </w:pPr>
            <w:r w:rsidRPr="00402986">
              <w:rPr>
                <w:rFonts w:ascii="TimesNewRomanPSMT" w:cs="TimesNewRomanPSMT" w:hint="cs"/>
                <w:sz w:val="28"/>
                <w:szCs w:val="28"/>
                <w:rtl/>
              </w:rPr>
              <w:t>11-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خبرات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مكتسبه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أعمال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ادارة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الشركات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نظرا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للعمل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عضويه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مجلس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ادارة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ثلاث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شركات</w:t>
            </w:r>
            <w:r w:rsidR="00330917"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5188EA02" w14:textId="5A11D1FF" w:rsidR="00251FF2" w:rsidRPr="00402986" w:rsidRDefault="00402986" w:rsidP="00330917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12-</w:t>
            </w:r>
            <w:r w:rsidR="00330917">
              <w:rPr>
                <w:rFonts w:ascii="TimesNewRomanPSMT" w:cs="TimesNewRomanPSMT"/>
                <w:sz w:val="28"/>
                <w:szCs w:val="28"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خبرات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فى</w:t>
            </w:r>
            <w:proofErr w:type="spellEnd"/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مجال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إدارة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الفنادق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والمنشآت</w:t>
            </w:r>
            <w:r w:rsidR="00330917">
              <w:rPr>
                <w:rFonts w:ascii="TimesNewRomanPSMT" w:cs="TimesNewRomanPSMT"/>
                <w:sz w:val="28"/>
                <w:szCs w:val="28"/>
                <w:rtl/>
              </w:rPr>
              <w:t xml:space="preserve"> </w:t>
            </w:r>
            <w:proofErr w:type="spellStart"/>
            <w:r w:rsidR="00330917">
              <w:rPr>
                <w:rFonts w:ascii="TimesNewRomanPSMT" w:cs="TimesNewRomanPSMT" w:hint="cs"/>
                <w:sz w:val="28"/>
                <w:szCs w:val="28"/>
                <w:rtl/>
              </w:rPr>
              <w:t>السياحيه</w:t>
            </w:r>
            <w:proofErr w:type="spellEnd"/>
            <w:r w:rsidR="00330917">
              <w:rPr>
                <w:rFonts w:ascii="TimesNewRomanPSMT" w:cs="TimesNewRomanPSMT"/>
                <w:sz w:val="28"/>
                <w:szCs w:val="28"/>
              </w:rPr>
              <w:t>.</w:t>
            </w:r>
          </w:p>
          <w:p w14:paraId="0C86286B" w14:textId="77777777" w:rsidR="00251FF2" w:rsidRPr="00402986" w:rsidRDefault="00251FF2" w:rsidP="00330917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11C9549C" w14:textId="77777777" w:rsidR="00251FF2" w:rsidRPr="00402986" w:rsidRDefault="00251FF2" w:rsidP="00330917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73BF9FF0" w14:textId="77777777" w:rsidR="00251FF2" w:rsidRPr="00402986" w:rsidRDefault="00251FF2" w:rsidP="00330917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1967AE08" w14:textId="77777777" w:rsidR="00251FF2" w:rsidRPr="00402986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398C157D" w14:textId="77777777" w:rsidR="00251FF2" w:rsidRPr="00402986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4E21392C" w14:textId="77777777" w:rsidR="00251FF2" w:rsidRPr="00402986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3CB6A657" w14:textId="77777777" w:rsidR="00541F95" w:rsidRPr="00402986" w:rsidRDefault="00541F95" w:rsidP="00541F95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46183C89" w14:textId="77777777" w:rsidR="00541F95" w:rsidRPr="00402986" w:rsidRDefault="00541F95" w:rsidP="00541F95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2AD720F3" w14:textId="77777777" w:rsidR="00541F95" w:rsidRPr="00402986" w:rsidRDefault="00541F95" w:rsidP="00541F95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1A17C134" w14:textId="77777777" w:rsidR="00541F95" w:rsidRPr="00402986" w:rsidRDefault="00541F95" w:rsidP="00541F95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6B9B21E0" w14:textId="77777777" w:rsidR="00251FF2" w:rsidRPr="00402986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396F86DC" w14:textId="77777777" w:rsidR="00251FF2" w:rsidRPr="00402986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069582C3" w14:textId="0466E2A9" w:rsidR="00251FF2" w:rsidRDefault="00251FF2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A120E49" w14:textId="21BAFCC2" w:rsidR="003419EF" w:rsidRDefault="003419EF" w:rsidP="003419EF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1D7F6A3B" w14:textId="3C1B2569" w:rsidR="003419EF" w:rsidRDefault="003419EF" w:rsidP="003419EF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8770E06" w14:textId="77777777" w:rsidR="003419EF" w:rsidRPr="00402986" w:rsidRDefault="003419EF" w:rsidP="003419EF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</w:p>
          <w:p w14:paraId="47D70888" w14:textId="77777777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04A82513" w14:textId="77777777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tbl>
            <w:tblPr>
              <w:tblpPr w:leftFromText="180" w:rightFromText="180" w:vertAnchor="text" w:horzAnchor="margin" w:tblpY="-77"/>
              <w:tblOverlap w:val="never"/>
              <w:tblW w:w="6589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589"/>
            </w:tblGrid>
            <w:tr w:rsidR="003E11C9" w:rsidRPr="00402986" w14:paraId="41995F2D" w14:textId="77777777" w:rsidTr="003E11C9">
              <w:trPr>
                <w:trHeight w:val="687"/>
              </w:trPr>
              <w:tc>
                <w:tcPr>
                  <w:tcW w:w="6589" w:type="dxa"/>
                  <w:shd w:val="clear" w:color="auto" w:fill="31521B" w:themeFill="accent2" w:themeFillShade="80"/>
                  <w:vAlign w:val="center"/>
                </w:tcPr>
                <w:p w14:paraId="40A97FD2" w14:textId="77777777" w:rsidR="003E11C9" w:rsidRPr="00402986" w:rsidRDefault="003E11C9" w:rsidP="003E11C9">
                  <w:pPr>
                    <w:bidi/>
                    <w:ind w:left="270"/>
                    <w:jc w:val="lowKashida"/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lang w:bidi="ar-EG"/>
                    </w:rPr>
                  </w:pPr>
                  <w:r w:rsidRPr="00402986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noProof/>
                      <w:color w:val="FFFFFF" w:themeColor="background1"/>
                      <w:sz w:val="52"/>
                      <w:szCs w:val="36"/>
                      <w:lang w:bidi="ar-EG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344" behindDoc="0" locked="0" layoutInCell="1" allowOverlap="1" wp14:anchorId="33E50A8E" wp14:editId="74D2AED1">
                            <wp:simplePos x="0" y="0"/>
                            <wp:positionH relativeFrom="column">
                              <wp:posOffset>-44450</wp:posOffset>
                            </wp:positionH>
                            <wp:positionV relativeFrom="paragraph">
                              <wp:posOffset>387350</wp:posOffset>
                            </wp:positionV>
                            <wp:extent cx="227330" cy="311150"/>
                            <wp:effectExtent l="0" t="3810" r="0" b="0"/>
                            <wp:wrapNone/>
                            <wp:docPr id="34" name="Right Triangl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 flipH="1">
                                      <a:off x="0" y="0"/>
                                      <a:ext cx="227330" cy="311150"/>
                                    </a:xfrm>
                                    <a:custGeom>
                                      <a:avLst/>
                                      <a:gdLst>
                                        <a:gd name="connsiteX0" fmla="*/ 0 w 342900"/>
                                        <a:gd name="connsiteY0" fmla="*/ 342900 h 342900"/>
                                        <a:gd name="connsiteX1" fmla="*/ 0 w 342900"/>
                                        <a:gd name="connsiteY1" fmla="*/ 0 h 342900"/>
                                        <a:gd name="connsiteX2" fmla="*/ 342900 w 342900"/>
                                        <a:gd name="connsiteY2" fmla="*/ 342900 h 342900"/>
                                        <a:gd name="connsiteX3" fmla="*/ 0 w 342900"/>
                                        <a:gd name="connsiteY3" fmla="*/ 342900 h 342900"/>
                                        <a:gd name="connsiteX0" fmla="*/ 0 w 346648"/>
                                        <a:gd name="connsiteY0" fmla="*/ 342900 h 342900"/>
                                        <a:gd name="connsiteX1" fmla="*/ 0 w 346648"/>
                                        <a:gd name="connsiteY1" fmla="*/ 0 h 342900"/>
                                        <a:gd name="connsiteX2" fmla="*/ 346648 w 346648"/>
                                        <a:gd name="connsiteY2" fmla="*/ 108679 h 342900"/>
                                        <a:gd name="connsiteX3" fmla="*/ 0 w 346648"/>
                                        <a:gd name="connsiteY3" fmla="*/ 342900 h 342900"/>
                                        <a:gd name="connsiteX0" fmla="*/ 1207 w 347855"/>
                                        <a:gd name="connsiteY0" fmla="*/ 234221 h 234221"/>
                                        <a:gd name="connsiteX1" fmla="*/ 0 w 347855"/>
                                        <a:gd name="connsiteY1" fmla="*/ 2598 h 234221"/>
                                        <a:gd name="connsiteX2" fmla="*/ 347855 w 347855"/>
                                        <a:gd name="connsiteY2" fmla="*/ 0 h 234221"/>
                                        <a:gd name="connsiteX3" fmla="*/ 1207 w 347855"/>
                                        <a:gd name="connsiteY3" fmla="*/ 234221 h 234221"/>
                                        <a:gd name="connsiteX0" fmla="*/ 1207 w 346895"/>
                                        <a:gd name="connsiteY0" fmla="*/ 231995 h 231995"/>
                                        <a:gd name="connsiteX1" fmla="*/ 0 w 346895"/>
                                        <a:gd name="connsiteY1" fmla="*/ 372 h 231995"/>
                                        <a:gd name="connsiteX2" fmla="*/ 346895 w 346895"/>
                                        <a:gd name="connsiteY2" fmla="*/ 0 h 231995"/>
                                        <a:gd name="connsiteX3" fmla="*/ 1207 w 346895"/>
                                        <a:gd name="connsiteY3" fmla="*/ 231995 h 231995"/>
                                        <a:gd name="connsiteX0" fmla="*/ 2426 w 346895"/>
                                        <a:gd name="connsiteY0" fmla="*/ 347348 h 347348"/>
                                        <a:gd name="connsiteX1" fmla="*/ 0 w 346895"/>
                                        <a:gd name="connsiteY1" fmla="*/ 372 h 347348"/>
                                        <a:gd name="connsiteX2" fmla="*/ 346895 w 346895"/>
                                        <a:gd name="connsiteY2" fmla="*/ 0 h 347348"/>
                                        <a:gd name="connsiteX3" fmla="*/ 2426 w 346895"/>
                                        <a:gd name="connsiteY3" fmla="*/ 347348 h 34734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346895" h="347348">
                                          <a:moveTo>
                                            <a:pt x="2426" y="347348"/>
                                          </a:moveTo>
                                          <a:cubicBezTo>
                                            <a:pt x="2024" y="270140"/>
                                            <a:pt x="402" y="77580"/>
                                            <a:pt x="0" y="372"/>
                                          </a:cubicBezTo>
                                          <a:lnTo>
                                            <a:pt x="346895" y="0"/>
                                          </a:lnTo>
                                          <a:lnTo>
                                            <a:pt x="2426" y="34734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6AA5C73" w14:textId="77777777" w:rsidR="003E11C9" w:rsidRPr="00AF4EA4" w:rsidRDefault="003E11C9" w:rsidP="003E11C9">
                                        <w:pPr>
                                          <w:jc w:val="center"/>
                                          <w:rPr>
                                            <w:color w:val="455F51" w:themeColor="text2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3E50A8E" id="_x0000_s1030" style="position:absolute;left:0;text-align:left;margin-left:-3.5pt;margin-top:30.5pt;width:17.9pt;height:24.5pt;rotation:9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" adj="-11796480,,5400" path="m2426,347348c2024,270140,402,77580,,372l346895,,2426,347348xe" fillcolor="#729928 [2404]" stroked="f" strokeweight="1pt">
                            <v:stroke joinstyle="miter"/>
                            <v:formulas/>
                            <v:path arrowok="t" o:connecttype="custom" o:connectlocs="1590,311150;0,333;227330,0;1590,311150" o:connectangles="0,0,0,0" textboxrect="0,0,346895,347348"/>
                            <v:textbox>
                              <w:txbxContent>
                                <w:p w14:paraId="36AA5C73" w14:textId="77777777" w:rsidR="003E11C9" w:rsidRPr="00AF4EA4" w:rsidRDefault="003E11C9" w:rsidP="003E11C9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402986"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رابعاً</w:t>
                  </w:r>
                  <w:r w:rsidRPr="00402986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 xml:space="preserve">: </w:t>
                  </w:r>
                  <w:r w:rsidRPr="00402986"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المناصب الإدارية والإشراف</w:t>
                  </w:r>
                  <w:r w:rsidRPr="00402986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:</w:t>
                  </w:r>
                </w:p>
              </w:tc>
            </w:tr>
          </w:tbl>
          <w:p w14:paraId="224741C9" w14:textId="77777777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31F3DF2F" w14:textId="77777777" w:rsidR="003E11C9" w:rsidRDefault="003E11C9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32FB191" w14:textId="5E16F64D" w:rsidR="003E11C9" w:rsidRDefault="00402986" w:rsidP="003E11C9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  <w:lang w:bidi="ar-EG"/>
              </w:rPr>
            </w:pPr>
            <w:r w:rsidRPr="00402986">
              <w:rPr>
                <w:rFonts w:ascii="TimesNewRomanPSMT" w:cs="TimesNewRomanPSMT" w:hint="cs"/>
                <w:sz w:val="28"/>
                <w:szCs w:val="28"/>
                <w:rtl/>
              </w:rPr>
              <w:t>مستشار السيد</w:t>
            </w: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رئيس مجلس إدارة شركة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الأسكندريه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لتداول </w:t>
            </w:r>
          </w:p>
          <w:p w14:paraId="3D065F9B" w14:textId="7454C5A8" w:rsidR="00251FF2" w:rsidRDefault="00402986" w:rsidP="003E11C9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الحاويات والبضائع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للامن</w:t>
            </w:r>
            <w:proofErr w:type="spellEnd"/>
          </w:p>
          <w:p w14:paraId="691AE4CA" w14:textId="32C9A9AE" w:rsidR="00251FF2" w:rsidRDefault="00402986" w:rsidP="00251FF2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مدير عام البرامج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التدريبيه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بشركة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الاسكندريه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لتداول الحاويات والبضائع</w:t>
            </w:r>
          </w:p>
          <w:p w14:paraId="7D7F34F9" w14:textId="729C7CDD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رئيس قطاع الأمن بشركة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الأسكندريه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لتداول الحاويات والبضائع</w:t>
            </w:r>
          </w:p>
          <w:p w14:paraId="786F143B" w14:textId="397C13B5" w:rsidR="0051078E" w:rsidRDefault="0051078E" w:rsidP="0051078E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رئيس قطاع الامن بالشركة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القابضه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للنقل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البحرى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والبرى</w:t>
            </w:r>
            <w:proofErr w:type="gramEnd"/>
          </w:p>
          <w:p w14:paraId="3312C31A" w14:textId="0C94CFF5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عضو مجلس إدارة شركة أمون للتوكيلات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الملاحيه</w:t>
            </w:r>
            <w:proofErr w:type="spellEnd"/>
          </w:p>
          <w:p w14:paraId="43FAAB7E" w14:textId="518981D5" w:rsidR="00402986" w:rsidRDefault="00402986" w:rsidP="00402986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عضو مجلس إدارة شركة أبو سمبل وطيبه للتوكيلات </w:t>
            </w:r>
            <w:proofErr w:type="spellStart"/>
            <w:r w:rsidR="003E11C9">
              <w:rPr>
                <w:rFonts w:ascii="TimesNewRomanPSMT" w:cs="TimesNewRomanPSMT" w:hint="cs"/>
                <w:sz w:val="28"/>
                <w:szCs w:val="28"/>
                <w:rtl/>
              </w:rPr>
              <w:t>الملاحيه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</w:p>
          <w:p w14:paraId="2346B69A" w14:textId="4C8548AC" w:rsidR="003E11C9" w:rsidRDefault="003E11C9" w:rsidP="003E11C9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>عضو مجلس إدارة شركة السويس للشحن والتفريغ</w:t>
            </w:r>
          </w:p>
          <w:p w14:paraId="3041D00B" w14:textId="0F5D6759" w:rsidR="003E11C9" w:rsidRDefault="003E11C9" w:rsidP="003E11C9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  <w:rtl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مدير عام فندق ودار القوات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البحريه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المحروسه</w:t>
            </w:r>
            <w:proofErr w:type="spellEnd"/>
          </w:p>
          <w:p w14:paraId="0D526B38" w14:textId="64363A78" w:rsidR="003E11C9" w:rsidRPr="00402986" w:rsidRDefault="003E11C9" w:rsidP="003E11C9">
            <w:pPr>
              <w:tabs>
                <w:tab w:val="right" w:pos="360"/>
                <w:tab w:val="right" w:pos="855"/>
              </w:tabs>
              <w:bidi/>
              <w:ind w:right="0"/>
              <w:jc w:val="lowKashida"/>
              <w:rPr>
                <w:rFonts w:ascii="TimesNewRomanPSMT" w:cs="TimesNewRomanPSMT"/>
                <w:sz w:val="28"/>
                <w:szCs w:val="28"/>
              </w:rPr>
            </w:pPr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رئيس مجلس إدارة والعضو المنتدب شركة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ممفيس</w:t>
            </w:r>
            <w:proofErr w:type="spellEnd"/>
            <w:r>
              <w:rPr>
                <w:rFonts w:ascii="TimesNewRomanPSMT" w:cs="TimesNewRomanPSMT" w:hint="cs"/>
                <w:sz w:val="28"/>
                <w:szCs w:val="28"/>
                <w:rtl/>
              </w:rPr>
              <w:t xml:space="preserve"> للتوكيلات </w:t>
            </w:r>
            <w:proofErr w:type="spellStart"/>
            <w:r>
              <w:rPr>
                <w:rFonts w:ascii="TimesNewRomanPSMT" w:cs="TimesNewRomanPSMT" w:hint="cs"/>
                <w:sz w:val="28"/>
                <w:szCs w:val="28"/>
                <w:rtl/>
              </w:rPr>
              <w:t>الملاحيه</w:t>
            </w:r>
            <w:proofErr w:type="spellEnd"/>
          </w:p>
          <w:p w14:paraId="78AA6D21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5B9E8C63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6C7C8834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008235B8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12398CDF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44DDEF40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tbl>
            <w:tblPr>
              <w:tblpPr w:leftFromText="180" w:rightFromText="180" w:vertAnchor="text" w:horzAnchor="margin" w:tblpY="-18"/>
              <w:tblOverlap w:val="never"/>
              <w:tblW w:w="6401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401"/>
            </w:tblGrid>
            <w:tr w:rsidR="0061382A" w:rsidRPr="00402986" w14:paraId="413EA1A6" w14:textId="77777777" w:rsidTr="0061382A">
              <w:trPr>
                <w:trHeight w:val="720"/>
              </w:trPr>
              <w:tc>
                <w:tcPr>
                  <w:tcW w:w="6401" w:type="dxa"/>
                  <w:shd w:val="clear" w:color="auto" w:fill="31521B" w:themeFill="accent2" w:themeFillShade="80"/>
                  <w:vAlign w:val="center"/>
                </w:tcPr>
                <w:p w14:paraId="70B3EAAB" w14:textId="77777777" w:rsidR="0061382A" w:rsidRPr="0061382A" w:rsidRDefault="0061382A" w:rsidP="0061382A">
                  <w:pPr>
                    <w:bidi/>
                    <w:ind w:left="270"/>
                    <w:jc w:val="lowKashida"/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lang w:bidi="ar-EG"/>
                    </w:rPr>
                  </w:pPr>
                  <w:r w:rsidRPr="0061382A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noProof/>
                      <w:color w:val="FFFFFF" w:themeColor="background1"/>
                      <w:sz w:val="52"/>
                      <w:szCs w:val="36"/>
                      <w:lang w:bidi="ar-EG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ACC3D24" wp14:editId="28524DC5">
                            <wp:simplePos x="0" y="0"/>
                            <wp:positionH relativeFrom="column">
                              <wp:posOffset>-34925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227330" cy="311150"/>
                            <wp:effectExtent l="0" t="3810" r="0" b="0"/>
                            <wp:wrapNone/>
                            <wp:docPr id="36" name="Right Triangl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 flipH="1">
                                      <a:off x="0" y="0"/>
                                      <a:ext cx="227330" cy="311150"/>
                                    </a:xfrm>
                                    <a:custGeom>
                                      <a:avLst/>
                                      <a:gdLst>
                                        <a:gd name="connsiteX0" fmla="*/ 0 w 342900"/>
                                        <a:gd name="connsiteY0" fmla="*/ 342900 h 342900"/>
                                        <a:gd name="connsiteX1" fmla="*/ 0 w 342900"/>
                                        <a:gd name="connsiteY1" fmla="*/ 0 h 342900"/>
                                        <a:gd name="connsiteX2" fmla="*/ 342900 w 342900"/>
                                        <a:gd name="connsiteY2" fmla="*/ 342900 h 342900"/>
                                        <a:gd name="connsiteX3" fmla="*/ 0 w 342900"/>
                                        <a:gd name="connsiteY3" fmla="*/ 342900 h 342900"/>
                                        <a:gd name="connsiteX0" fmla="*/ 0 w 346648"/>
                                        <a:gd name="connsiteY0" fmla="*/ 342900 h 342900"/>
                                        <a:gd name="connsiteX1" fmla="*/ 0 w 346648"/>
                                        <a:gd name="connsiteY1" fmla="*/ 0 h 342900"/>
                                        <a:gd name="connsiteX2" fmla="*/ 346648 w 346648"/>
                                        <a:gd name="connsiteY2" fmla="*/ 108679 h 342900"/>
                                        <a:gd name="connsiteX3" fmla="*/ 0 w 346648"/>
                                        <a:gd name="connsiteY3" fmla="*/ 342900 h 342900"/>
                                        <a:gd name="connsiteX0" fmla="*/ 1207 w 347855"/>
                                        <a:gd name="connsiteY0" fmla="*/ 234221 h 234221"/>
                                        <a:gd name="connsiteX1" fmla="*/ 0 w 347855"/>
                                        <a:gd name="connsiteY1" fmla="*/ 2598 h 234221"/>
                                        <a:gd name="connsiteX2" fmla="*/ 347855 w 347855"/>
                                        <a:gd name="connsiteY2" fmla="*/ 0 h 234221"/>
                                        <a:gd name="connsiteX3" fmla="*/ 1207 w 347855"/>
                                        <a:gd name="connsiteY3" fmla="*/ 234221 h 234221"/>
                                        <a:gd name="connsiteX0" fmla="*/ 1207 w 346895"/>
                                        <a:gd name="connsiteY0" fmla="*/ 231995 h 231995"/>
                                        <a:gd name="connsiteX1" fmla="*/ 0 w 346895"/>
                                        <a:gd name="connsiteY1" fmla="*/ 372 h 231995"/>
                                        <a:gd name="connsiteX2" fmla="*/ 346895 w 346895"/>
                                        <a:gd name="connsiteY2" fmla="*/ 0 h 231995"/>
                                        <a:gd name="connsiteX3" fmla="*/ 1207 w 346895"/>
                                        <a:gd name="connsiteY3" fmla="*/ 231995 h 231995"/>
                                        <a:gd name="connsiteX0" fmla="*/ 2426 w 346895"/>
                                        <a:gd name="connsiteY0" fmla="*/ 347348 h 347348"/>
                                        <a:gd name="connsiteX1" fmla="*/ 0 w 346895"/>
                                        <a:gd name="connsiteY1" fmla="*/ 372 h 347348"/>
                                        <a:gd name="connsiteX2" fmla="*/ 346895 w 346895"/>
                                        <a:gd name="connsiteY2" fmla="*/ 0 h 347348"/>
                                        <a:gd name="connsiteX3" fmla="*/ 2426 w 346895"/>
                                        <a:gd name="connsiteY3" fmla="*/ 347348 h 34734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346895" h="347348">
                                          <a:moveTo>
                                            <a:pt x="2426" y="347348"/>
                                          </a:moveTo>
                                          <a:cubicBezTo>
                                            <a:pt x="2024" y="270140"/>
                                            <a:pt x="402" y="77580"/>
                                            <a:pt x="0" y="372"/>
                                          </a:cubicBezTo>
                                          <a:lnTo>
                                            <a:pt x="346895" y="0"/>
                                          </a:lnTo>
                                          <a:lnTo>
                                            <a:pt x="2426" y="34734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9021A33" w14:textId="77777777" w:rsidR="0061382A" w:rsidRPr="00AF4EA4" w:rsidRDefault="0061382A" w:rsidP="0061382A">
                                        <w:pPr>
                                          <w:jc w:val="center"/>
                                          <w:rPr>
                                            <w:color w:val="455F51" w:themeColor="text2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ACC3D24" id="_x0000_s1031" style="position:absolute;left:0;text-align:left;margin-left:-2.75pt;margin-top:30pt;width:17.9pt;height:24.5pt;rotation:9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" adj="-11796480,,5400" path="m2426,347348c2024,270140,402,77580,,372l346895,,2426,347348xe" fillcolor="#729928 [2404]" stroked="f" strokeweight="1pt">
                            <v:stroke joinstyle="miter"/>
                            <v:formulas/>
                            <v:path arrowok="t" o:connecttype="custom" o:connectlocs="1590,311150;0,333;227330,0;1590,311150" o:connectangles="0,0,0,0" textboxrect="0,0,346895,347348"/>
                            <v:textbox>
                              <w:txbxContent>
                                <w:p w14:paraId="49021A33" w14:textId="77777777" w:rsidR="0061382A" w:rsidRPr="00AF4EA4" w:rsidRDefault="0061382A" w:rsidP="0061382A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proofErr w:type="spellStart"/>
                  <w:proofErr w:type="gramStart"/>
                  <w:r w:rsidRPr="0061382A"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خامساً</w:t>
                  </w:r>
                  <w:r w:rsidRPr="0061382A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:</w:t>
                  </w:r>
                  <w:r w:rsidRPr="0061382A"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المؤتمرات</w:t>
                  </w:r>
                  <w:proofErr w:type="spellEnd"/>
                  <w:proofErr w:type="gramEnd"/>
                  <w:r w:rsidRPr="0061382A"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 xml:space="preserve"> العلمية</w:t>
                  </w:r>
                  <w:r w:rsidRPr="0061382A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  <w:lang w:bidi="ar-EG"/>
                    </w:rPr>
                    <w:t>:</w:t>
                  </w:r>
                </w:p>
              </w:tc>
            </w:tr>
          </w:tbl>
          <w:p w14:paraId="1130327C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010D766C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7C84C9A0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0D37E867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  <w:rtl/>
              </w:rPr>
            </w:pPr>
          </w:p>
          <w:p w14:paraId="34DB7E60" w14:textId="77777777" w:rsidR="0051619D" w:rsidRPr="00402986" w:rsidRDefault="0051619D" w:rsidP="0051619D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1E538D04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Y="101"/>
              <w:tblW w:w="6746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746"/>
            </w:tblGrid>
            <w:tr w:rsidR="0061382A" w:rsidRPr="00426001" w14:paraId="214C9827" w14:textId="77777777" w:rsidTr="0061382A">
              <w:trPr>
                <w:trHeight w:val="953"/>
              </w:trPr>
              <w:tc>
                <w:tcPr>
                  <w:tcW w:w="6746" w:type="dxa"/>
                  <w:shd w:val="clear" w:color="auto" w:fill="31521B" w:themeFill="accent2" w:themeFillShade="80"/>
                  <w:vAlign w:val="center"/>
                </w:tcPr>
                <w:p w14:paraId="25FACB0E" w14:textId="77777777" w:rsidR="0061382A" w:rsidRPr="006719E2" w:rsidRDefault="0061382A" w:rsidP="0061382A">
                  <w:pPr>
                    <w:bidi/>
                    <w:jc w:val="lowKashida"/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</w:rPr>
                  </w:pPr>
                  <w:r w:rsidRPr="00EC2B36">
                    <w:rPr>
                      <w:noProof/>
                      <w:szCs w:val="22"/>
                      <w:lang w:eastAsia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1488" behindDoc="0" locked="0" layoutInCell="1" allowOverlap="1" wp14:anchorId="1275CF43" wp14:editId="4C9CEE91">
                            <wp:simplePos x="0" y="0"/>
                            <wp:positionH relativeFrom="column">
                              <wp:posOffset>-60960</wp:posOffset>
                            </wp:positionH>
                            <wp:positionV relativeFrom="paragraph">
                              <wp:posOffset>528955</wp:posOffset>
                            </wp:positionV>
                            <wp:extent cx="227330" cy="311150"/>
                            <wp:effectExtent l="0" t="3810" r="0" b="0"/>
                            <wp:wrapNone/>
                            <wp:docPr id="14" name="Right Triangle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 flipH="1">
                                      <a:off x="0" y="0"/>
                                      <a:ext cx="227330" cy="311150"/>
                                    </a:xfrm>
                                    <a:custGeom>
                                      <a:avLst/>
                                      <a:gdLst>
                                        <a:gd name="connsiteX0" fmla="*/ 0 w 342900"/>
                                        <a:gd name="connsiteY0" fmla="*/ 342900 h 342900"/>
                                        <a:gd name="connsiteX1" fmla="*/ 0 w 342900"/>
                                        <a:gd name="connsiteY1" fmla="*/ 0 h 342900"/>
                                        <a:gd name="connsiteX2" fmla="*/ 342900 w 342900"/>
                                        <a:gd name="connsiteY2" fmla="*/ 342900 h 342900"/>
                                        <a:gd name="connsiteX3" fmla="*/ 0 w 342900"/>
                                        <a:gd name="connsiteY3" fmla="*/ 342900 h 342900"/>
                                        <a:gd name="connsiteX0" fmla="*/ 0 w 346648"/>
                                        <a:gd name="connsiteY0" fmla="*/ 342900 h 342900"/>
                                        <a:gd name="connsiteX1" fmla="*/ 0 w 346648"/>
                                        <a:gd name="connsiteY1" fmla="*/ 0 h 342900"/>
                                        <a:gd name="connsiteX2" fmla="*/ 346648 w 346648"/>
                                        <a:gd name="connsiteY2" fmla="*/ 108679 h 342900"/>
                                        <a:gd name="connsiteX3" fmla="*/ 0 w 346648"/>
                                        <a:gd name="connsiteY3" fmla="*/ 342900 h 342900"/>
                                        <a:gd name="connsiteX0" fmla="*/ 1207 w 347855"/>
                                        <a:gd name="connsiteY0" fmla="*/ 234221 h 234221"/>
                                        <a:gd name="connsiteX1" fmla="*/ 0 w 347855"/>
                                        <a:gd name="connsiteY1" fmla="*/ 2598 h 234221"/>
                                        <a:gd name="connsiteX2" fmla="*/ 347855 w 347855"/>
                                        <a:gd name="connsiteY2" fmla="*/ 0 h 234221"/>
                                        <a:gd name="connsiteX3" fmla="*/ 1207 w 347855"/>
                                        <a:gd name="connsiteY3" fmla="*/ 234221 h 234221"/>
                                        <a:gd name="connsiteX0" fmla="*/ 1207 w 346895"/>
                                        <a:gd name="connsiteY0" fmla="*/ 231995 h 231995"/>
                                        <a:gd name="connsiteX1" fmla="*/ 0 w 346895"/>
                                        <a:gd name="connsiteY1" fmla="*/ 372 h 231995"/>
                                        <a:gd name="connsiteX2" fmla="*/ 346895 w 346895"/>
                                        <a:gd name="connsiteY2" fmla="*/ 0 h 231995"/>
                                        <a:gd name="connsiteX3" fmla="*/ 1207 w 346895"/>
                                        <a:gd name="connsiteY3" fmla="*/ 231995 h 231995"/>
                                        <a:gd name="connsiteX0" fmla="*/ 2426 w 346895"/>
                                        <a:gd name="connsiteY0" fmla="*/ 347348 h 347348"/>
                                        <a:gd name="connsiteX1" fmla="*/ 0 w 346895"/>
                                        <a:gd name="connsiteY1" fmla="*/ 372 h 347348"/>
                                        <a:gd name="connsiteX2" fmla="*/ 346895 w 346895"/>
                                        <a:gd name="connsiteY2" fmla="*/ 0 h 347348"/>
                                        <a:gd name="connsiteX3" fmla="*/ 2426 w 346895"/>
                                        <a:gd name="connsiteY3" fmla="*/ 347348 h 34734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346895" h="347348">
                                          <a:moveTo>
                                            <a:pt x="2426" y="347348"/>
                                          </a:moveTo>
                                          <a:cubicBezTo>
                                            <a:pt x="2024" y="270140"/>
                                            <a:pt x="402" y="77580"/>
                                            <a:pt x="0" y="372"/>
                                          </a:cubicBezTo>
                                          <a:lnTo>
                                            <a:pt x="346895" y="0"/>
                                          </a:lnTo>
                                          <a:lnTo>
                                            <a:pt x="2426" y="34734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DCB2942" w14:textId="77777777" w:rsidR="0061382A" w:rsidRPr="00AF4EA4" w:rsidRDefault="0061382A" w:rsidP="0061382A">
                                        <w:pPr>
                                          <w:jc w:val="center"/>
                                          <w:rPr>
                                            <w:color w:val="455F51" w:themeColor="text2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75CF43" id="_x0000_s1032" style="position:absolute;left:0;text-align:left;margin-left:-4.8pt;margin-top:41.65pt;width:17.9pt;height:24.5pt;rotation:9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" adj="-11796480,,5400" path="m2426,347348c2024,270140,402,77580,,372l346895,,2426,347348xe" fillcolor="#729928 [2404]" stroked="f" strokeweight="1pt">
                            <v:stroke joinstyle="miter"/>
                            <v:formulas/>
                            <v:path arrowok="t" o:connecttype="custom" o:connectlocs="1590,311150;0,333;227330,0;1590,311150" o:connectangles="0,0,0,0" textboxrect="0,0,346895,347348"/>
                            <v:textbox>
                              <w:txbxContent>
                                <w:p w14:paraId="6DCB2942" w14:textId="77777777" w:rsidR="0061382A" w:rsidRPr="00AF4EA4" w:rsidRDefault="0061382A" w:rsidP="0061382A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</w:rPr>
                    <w:t>سادساً</w:t>
                  </w:r>
                  <w:r w:rsidRPr="00426F36">
                    <w:rPr>
                      <w:rFonts w:asciiTheme="majorHAnsi" w:eastAsiaTheme="majorEastAsia" w:hAnsiTheme="majorHAnsi" w:cs="Tahoma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</w:rPr>
                    <w:t xml:space="preserve">: </w:t>
                  </w:r>
                  <w:r>
                    <w:rPr>
                      <w:rFonts w:asciiTheme="majorHAnsi" w:eastAsiaTheme="majorEastAsia" w:hAnsiTheme="majorHAnsi" w:cs="Tahoma" w:hint="cs"/>
                      <w:b/>
                      <w:bCs/>
                      <w:caps/>
                      <w:color w:val="FFFFFF" w:themeColor="background1"/>
                      <w:sz w:val="52"/>
                      <w:szCs w:val="36"/>
                      <w:rtl/>
                    </w:rPr>
                    <w:t>الخبرات السابقة:</w:t>
                  </w:r>
                </w:p>
              </w:tc>
            </w:tr>
          </w:tbl>
          <w:p w14:paraId="06559CA3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1D66D173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0C7DFBC4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583034E7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4C6A67EF" w14:textId="77777777" w:rsidR="00251FF2" w:rsidRPr="00402986" w:rsidRDefault="00251FF2" w:rsidP="00251FF2">
            <w:pPr>
              <w:bidi/>
              <w:ind w:right="0"/>
              <w:jc w:val="both"/>
              <w:rPr>
                <w:rFonts w:ascii="TimesNewRomanPSMT" w:cs="TimesNewRomanPSMT"/>
                <w:sz w:val="28"/>
                <w:szCs w:val="28"/>
              </w:rPr>
            </w:pPr>
          </w:p>
          <w:p w14:paraId="7652077C" w14:textId="77777777" w:rsidR="00667A13" w:rsidRPr="00402986" w:rsidRDefault="00667A13" w:rsidP="00976C53">
            <w:pPr>
              <w:bidi/>
              <w:rPr>
                <w:rFonts w:ascii="TimesNewRomanPSMT" w:cs="TimesNewRomanPSMT"/>
                <w:sz w:val="28"/>
                <w:szCs w:val="28"/>
              </w:rPr>
            </w:pPr>
          </w:p>
        </w:tc>
      </w:tr>
    </w:tbl>
    <w:p w14:paraId="559BD946" w14:textId="7CBE22F3" w:rsidR="006719E2" w:rsidRPr="00EC2B36" w:rsidRDefault="00976C53" w:rsidP="009473DD">
      <w:pPr>
        <w:tabs>
          <w:tab w:val="left" w:pos="509"/>
        </w:tabs>
        <w:bidi/>
        <w:spacing w:line="276" w:lineRule="auto"/>
        <w:ind w:right="0"/>
        <w:jc w:val="lowKashida"/>
        <w:rPr>
          <w:rFonts w:ascii="Times New Roman" w:eastAsia="Times New Roman" w:hAnsi="Times New Roman" w:cs="Times New Roman"/>
          <w:szCs w:val="22"/>
          <w:lang w:eastAsia="en-US" w:bidi="ar-EG"/>
        </w:rPr>
      </w:pPr>
      <w:r w:rsidRPr="00EC2B36">
        <w:rPr>
          <w:noProof/>
          <w:szCs w:val="2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95C387" wp14:editId="2E7AB6D6">
                <wp:simplePos x="0" y="0"/>
                <wp:positionH relativeFrom="column">
                  <wp:posOffset>11586210</wp:posOffset>
                </wp:positionH>
                <wp:positionV relativeFrom="paragraph">
                  <wp:posOffset>3417570</wp:posOffset>
                </wp:positionV>
                <wp:extent cx="227330" cy="311150"/>
                <wp:effectExtent l="0" t="3810" r="0" b="0"/>
                <wp:wrapNone/>
                <wp:docPr id="1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27330" cy="311150"/>
                        </a:xfrm>
                        <a:custGeom>
                          <a:avLst/>
                          <a:gdLst>
                            <a:gd name="connsiteX0" fmla="*/ 0 w 342900"/>
                            <a:gd name="connsiteY0" fmla="*/ 342900 h 342900"/>
                            <a:gd name="connsiteX1" fmla="*/ 0 w 342900"/>
                            <a:gd name="connsiteY1" fmla="*/ 0 h 342900"/>
                            <a:gd name="connsiteX2" fmla="*/ 342900 w 342900"/>
                            <a:gd name="connsiteY2" fmla="*/ 342900 h 342900"/>
                            <a:gd name="connsiteX3" fmla="*/ 0 w 342900"/>
                            <a:gd name="connsiteY3" fmla="*/ 342900 h 342900"/>
                            <a:gd name="connsiteX0" fmla="*/ 0 w 346648"/>
                            <a:gd name="connsiteY0" fmla="*/ 342900 h 342900"/>
                            <a:gd name="connsiteX1" fmla="*/ 0 w 346648"/>
                            <a:gd name="connsiteY1" fmla="*/ 0 h 342900"/>
                            <a:gd name="connsiteX2" fmla="*/ 346648 w 346648"/>
                            <a:gd name="connsiteY2" fmla="*/ 108679 h 342900"/>
                            <a:gd name="connsiteX3" fmla="*/ 0 w 346648"/>
                            <a:gd name="connsiteY3" fmla="*/ 342900 h 342900"/>
                            <a:gd name="connsiteX0" fmla="*/ 1207 w 347855"/>
                            <a:gd name="connsiteY0" fmla="*/ 234221 h 234221"/>
                            <a:gd name="connsiteX1" fmla="*/ 0 w 347855"/>
                            <a:gd name="connsiteY1" fmla="*/ 2598 h 234221"/>
                            <a:gd name="connsiteX2" fmla="*/ 347855 w 347855"/>
                            <a:gd name="connsiteY2" fmla="*/ 0 h 234221"/>
                            <a:gd name="connsiteX3" fmla="*/ 1207 w 347855"/>
                            <a:gd name="connsiteY3" fmla="*/ 234221 h 234221"/>
                            <a:gd name="connsiteX0" fmla="*/ 1207 w 346895"/>
                            <a:gd name="connsiteY0" fmla="*/ 231995 h 231995"/>
                            <a:gd name="connsiteX1" fmla="*/ 0 w 346895"/>
                            <a:gd name="connsiteY1" fmla="*/ 372 h 231995"/>
                            <a:gd name="connsiteX2" fmla="*/ 346895 w 346895"/>
                            <a:gd name="connsiteY2" fmla="*/ 0 h 231995"/>
                            <a:gd name="connsiteX3" fmla="*/ 1207 w 346895"/>
                            <a:gd name="connsiteY3" fmla="*/ 231995 h 231995"/>
                            <a:gd name="connsiteX0" fmla="*/ 2426 w 346895"/>
                            <a:gd name="connsiteY0" fmla="*/ 347348 h 347348"/>
                            <a:gd name="connsiteX1" fmla="*/ 0 w 346895"/>
                            <a:gd name="connsiteY1" fmla="*/ 372 h 347348"/>
                            <a:gd name="connsiteX2" fmla="*/ 346895 w 346895"/>
                            <a:gd name="connsiteY2" fmla="*/ 0 h 347348"/>
                            <a:gd name="connsiteX3" fmla="*/ 2426 w 346895"/>
                            <a:gd name="connsiteY3" fmla="*/ 347348 h 3473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6895" h="347348">
                              <a:moveTo>
                                <a:pt x="2426" y="347348"/>
                              </a:moveTo>
                              <a:cubicBezTo>
                                <a:pt x="2024" y="270140"/>
                                <a:pt x="402" y="77580"/>
                                <a:pt x="0" y="372"/>
                              </a:cubicBezTo>
                              <a:lnTo>
                                <a:pt x="346895" y="0"/>
                              </a:lnTo>
                              <a:lnTo>
                                <a:pt x="2426" y="34734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8C9AC" w14:textId="77777777" w:rsidR="00976C53" w:rsidRPr="00AF4EA4" w:rsidRDefault="00976C53" w:rsidP="00976C5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C387" id="_x0000_s1033" style="position:absolute;left:0;text-align:left;margin-left:912.3pt;margin-top:269.1pt;width:17.9pt;height:24.5pt;rotation:90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" adj="-11796480,,5400" path="m2426,347348c2024,270140,402,77580,,372l346895,,2426,347348xe" fillcolor="#729928 [2404]" stroked="f" strokeweight="1pt">
                <v:stroke joinstyle="miter"/>
                <v:formulas/>
                <v:path arrowok="t" o:connecttype="custom" o:connectlocs="1590,311150;0,333;227330,0;1590,311150" o:connectangles="0,0,0,0" textboxrect="0,0,346895,347348"/>
                <v:textbox>
                  <w:txbxContent>
                    <w:p w14:paraId="1D98C9AC" w14:textId="77777777" w:rsidR="00976C53" w:rsidRPr="00AF4EA4" w:rsidRDefault="00976C53" w:rsidP="00976C53">
                      <w:pPr>
                        <w:jc w:val="center"/>
                        <w:rPr>
                          <w:color w:val="455F51" w:themeColor="text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C7F86A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6591F1DE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2AF8B920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22E2D48C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7300C31E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7F4A41F1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5ED0B80E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0831D485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7AB2A736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32C5CBF6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692E7442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362EE44A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3FF8BC55" w14:textId="77777777" w:rsidR="00251FF2" w:rsidRDefault="00251FF2" w:rsidP="00251FF2">
      <w:pPr>
        <w:bidi/>
        <w:ind w:right="450"/>
        <w:jc w:val="lowKashida"/>
        <w:rPr>
          <w:sz w:val="28"/>
          <w:szCs w:val="28"/>
          <w:rtl/>
        </w:rPr>
      </w:pPr>
    </w:p>
    <w:p w14:paraId="1256F321" w14:textId="77777777" w:rsidR="00B55DDD" w:rsidRDefault="00B55DDD" w:rsidP="00B55DDD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58FF83F4" w14:textId="77777777" w:rsidR="008F497E" w:rsidRDefault="008F497E" w:rsidP="008F497E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5D761E67" w14:textId="77777777" w:rsidR="008F497E" w:rsidRDefault="008F497E" w:rsidP="008F497E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17792B70" w14:textId="77777777" w:rsidR="008F497E" w:rsidRDefault="008F497E" w:rsidP="008F497E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1E842F3F" w14:textId="77777777" w:rsidR="008F497E" w:rsidRDefault="008F497E" w:rsidP="008F497E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50154945" w14:textId="77777777" w:rsidR="008F497E" w:rsidRDefault="008F497E" w:rsidP="008F497E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2CB9F3E2" w14:textId="77777777" w:rsidR="00B55DDD" w:rsidRDefault="00B55DDD" w:rsidP="00B55DDD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74CDF619" w14:textId="77777777" w:rsidR="00B55DDD" w:rsidRDefault="00B55DDD" w:rsidP="00B55DDD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1C67047C" w14:textId="77777777" w:rsidR="00B55DDD" w:rsidRPr="00E67FE1" w:rsidRDefault="00B55DDD" w:rsidP="00B55DDD">
      <w:pPr>
        <w:tabs>
          <w:tab w:val="right" w:pos="4320"/>
          <w:tab w:val="right" w:pos="5220"/>
          <w:tab w:val="right" w:pos="5400"/>
        </w:tabs>
        <w:bidi/>
        <w:ind w:right="270"/>
        <w:jc w:val="lowKashida"/>
        <w:rPr>
          <w:sz w:val="28"/>
          <w:szCs w:val="28"/>
          <w:rtl/>
        </w:rPr>
      </w:pPr>
    </w:p>
    <w:p w14:paraId="2A4A3967" w14:textId="48F811BB" w:rsidR="00426F36" w:rsidRPr="003B6A74" w:rsidRDefault="00426F36" w:rsidP="00CE2ACA">
      <w:pPr>
        <w:pStyle w:val="ListParagraph"/>
        <w:tabs>
          <w:tab w:val="right" w:pos="4320"/>
          <w:tab w:val="right" w:pos="5220"/>
          <w:tab w:val="right" w:pos="5400"/>
        </w:tabs>
        <w:bidi/>
        <w:ind w:left="5580" w:right="270"/>
        <w:jc w:val="lowKashida"/>
        <w:rPr>
          <w:sz w:val="28"/>
          <w:szCs w:val="28"/>
        </w:rPr>
      </w:pPr>
    </w:p>
    <w:p w14:paraId="4857D197" w14:textId="415B6D94" w:rsidR="00426F36" w:rsidRDefault="00426F36" w:rsidP="00426F36">
      <w:pPr>
        <w:bidi/>
        <w:ind w:left="4050" w:right="270"/>
        <w:jc w:val="lowKashida"/>
        <w:rPr>
          <w:sz w:val="28"/>
          <w:szCs w:val="28"/>
        </w:rPr>
      </w:pPr>
    </w:p>
    <w:sectPr w:rsidR="00426F36" w:rsidSect="00EE7006">
      <w:headerReference w:type="default" r:id="rId14"/>
      <w:footerReference w:type="default" r:id="rId15"/>
      <w:pgSz w:w="12240" w:h="15840"/>
      <w:pgMar w:top="360" w:right="360" w:bottom="360" w:left="360" w:header="288" w:footer="432" w:gutter="0"/>
      <w:cols w:space="720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9EB52" w14:textId="77777777" w:rsidR="00496C67" w:rsidRDefault="00496C67" w:rsidP="00C51CF5">
      <w:r>
        <w:separator/>
      </w:r>
    </w:p>
  </w:endnote>
  <w:endnote w:type="continuationSeparator" w:id="0">
    <w:p w14:paraId="1ACA5475" w14:textId="77777777" w:rsidR="00496C67" w:rsidRDefault="00496C67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GE SS Two Bold">
    <w:altName w:val="Times New Roman"/>
    <w:panose1 w:val="00000000000000000000"/>
    <w:charset w:val="B2"/>
    <w:family w:val="roman"/>
    <w:notTrueType/>
    <w:pitch w:val="variable"/>
    <w:sig w:usb0="00002000" w:usb1="80000100" w:usb2="00000028" w:usb3="00000000" w:csb0="00000040" w:csb1="00000000"/>
  </w:font>
  <w:font w:name="TimesNewRomanPS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336617"/>
      <w:docPartObj>
        <w:docPartGallery w:val="Page Numbers (Bottom of Page)"/>
        <w:docPartUnique/>
      </w:docPartObj>
    </w:sdtPr>
    <w:sdtEndPr/>
    <w:sdtContent>
      <w:sdt>
        <w:sdtPr>
          <w:id w:val="2073534503"/>
          <w:docPartObj>
            <w:docPartGallery w:val="Page Numbers (Top of Page)"/>
            <w:docPartUnique/>
          </w:docPartObj>
        </w:sdtPr>
        <w:sdtEndPr/>
        <w:sdtContent>
          <w:p w14:paraId="02B0E144" w14:textId="77777777" w:rsidR="00796188" w:rsidRDefault="00796188" w:rsidP="00796188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 w:rsidR="00E3542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 w:rsidR="00E3542C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E3856" w14:textId="77777777" w:rsidR="00496C67" w:rsidRDefault="00496C67" w:rsidP="00C51CF5">
      <w:r>
        <w:separator/>
      </w:r>
    </w:p>
  </w:footnote>
  <w:footnote w:type="continuationSeparator" w:id="0">
    <w:p w14:paraId="11137D4B" w14:textId="77777777" w:rsidR="00496C67" w:rsidRDefault="00496C67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F4DF4" w14:textId="36523A76" w:rsidR="00C51CF5" w:rsidRDefault="00F56513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7F605E7" wp14:editId="0B99A0EE">
              <wp:simplePos x="0" y="0"/>
              <wp:positionH relativeFrom="page">
                <wp:align>right</wp:align>
              </wp:positionH>
              <wp:positionV relativeFrom="page">
                <wp:posOffset>106680</wp:posOffset>
              </wp:positionV>
              <wp:extent cx="3005070" cy="9467090"/>
              <wp:effectExtent l="0" t="0" r="0" b="3175"/>
              <wp:wrapNone/>
              <wp:docPr id="4" name="Manual Inpu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05070" cy="9467090"/>
                      </a:xfrm>
                      <a:prstGeom prst="flowChartManualInpu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40500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shapetype w14:anchorId="4973B434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Manual Input 4" o:spid="_x0000_s1026" type="#_x0000_t118" style="position:absolute;left:0;text-align:left;margin-left:185.4pt;margin-top:8.4pt;width:236.6pt;height:745.45pt;z-index:-251657216;visibility:visible;mso-wrap-style:square;mso-width-percent:405;mso-height-percent:941;mso-wrap-distance-left:9pt;mso-wrap-distance-top:0;mso-wrap-distance-right:9pt;mso-wrap-distance-bottom:0;mso-position-horizontal:right;mso-position-horizontal-relative:page;mso-position-vertical:absolute;mso-position-vertical-relative:page;mso-width-percent:405;mso-height-percent:94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" fillcolor="#eaf4d7 [660]" stroked="f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AC02A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696534"/>
    <w:multiLevelType w:val="hybridMultilevel"/>
    <w:tmpl w:val="887A2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96602"/>
    <w:multiLevelType w:val="hybridMultilevel"/>
    <w:tmpl w:val="3380FEFE"/>
    <w:lvl w:ilvl="0" w:tplc="A2D06FD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5949D6A">
      <w:start w:val="1"/>
      <w:numFmt w:val="decimal"/>
      <w:lvlText w:val="%2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CB6013"/>
    <w:multiLevelType w:val="hybridMultilevel"/>
    <w:tmpl w:val="1B4ED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A5A01"/>
    <w:multiLevelType w:val="hybridMultilevel"/>
    <w:tmpl w:val="6A22FE4A"/>
    <w:lvl w:ilvl="0" w:tplc="1D3CEA06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C2CB8"/>
    <w:multiLevelType w:val="hybridMultilevel"/>
    <w:tmpl w:val="78C82E00"/>
    <w:lvl w:ilvl="0" w:tplc="057490B4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52C50"/>
    <w:multiLevelType w:val="hybridMultilevel"/>
    <w:tmpl w:val="856E3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24D91"/>
    <w:multiLevelType w:val="hybridMultilevel"/>
    <w:tmpl w:val="7BC0F7EC"/>
    <w:lvl w:ilvl="0" w:tplc="9BAC8EA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23D71A1C"/>
    <w:multiLevelType w:val="hybridMultilevel"/>
    <w:tmpl w:val="9580B5E0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84A46"/>
    <w:multiLevelType w:val="hybridMultilevel"/>
    <w:tmpl w:val="50A08482"/>
    <w:lvl w:ilvl="0" w:tplc="D27ECD1A">
      <w:start w:val="1"/>
      <w:numFmt w:val="decimal"/>
      <w:lvlText w:val="%1-"/>
      <w:lvlJc w:val="left"/>
      <w:pPr>
        <w:tabs>
          <w:tab w:val="num" w:pos="501"/>
        </w:tabs>
        <w:ind w:left="501" w:hanging="360"/>
      </w:pPr>
      <w:rPr>
        <w:rFonts w:hint="default"/>
        <w:lang w:bidi="ar-EG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BD2EE4"/>
    <w:multiLevelType w:val="hybridMultilevel"/>
    <w:tmpl w:val="953A5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328EC"/>
    <w:multiLevelType w:val="hybridMultilevel"/>
    <w:tmpl w:val="2AB255FE"/>
    <w:lvl w:ilvl="0" w:tplc="A5949D6A">
      <w:start w:val="1"/>
      <w:numFmt w:val="decimal"/>
      <w:lvlText w:val="%1-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48FC3D15"/>
    <w:multiLevelType w:val="hybridMultilevel"/>
    <w:tmpl w:val="28826CC4"/>
    <w:lvl w:ilvl="0" w:tplc="53A09052">
      <w:start w:val="11"/>
      <w:numFmt w:val="decimal"/>
      <w:lvlText w:val="%1."/>
      <w:lvlJc w:val="left"/>
      <w:pPr>
        <w:ind w:left="780" w:hanging="420"/>
      </w:pPr>
      <w:rPr>
        <w:rFonts w:cs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E6859"/>
    <w:multiLevelType w:val="hybridMultilevel"/>
    <w:tmpl w:val="AFC8017E"/>
    <w:lvl w:ilvl="0" w:tplc="A5949D6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59"/>
        </w:tabs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79"/>
        </w:tabs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99"/>
        </w:tabs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19"/>
        </w:tabs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39"/>
        </w:tabs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59"/>
        </w:tabs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79"/>
        </w:tabs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99"/>
        </w:tabs>
        <w:ind w:left="6699" w:hanging="180"/>
      </w:pPr>
    </w:lvl>
  </w:abstractNum>
  <w:abstractNum w:abstractNumId="14" w15:restartNumberingAfterBreak="0">
    <w:nsid w:val="512A793C"/>
    <w:multiLevelType w:val="hybridMultilevel"/>
    <w:tmpl w:val="737E2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D6CF1"/>
    <w:multiLevelType w:val="hybridMultilevel"/>
    <w:tmpl w:val="51AE0404"/>
    <w:lvl w:ilvl="0" w:tplc="A5949D6A">
      <w:start w:val="1"/>
      <w:numFmt w:val="decimal"/>
      <w:lvlText w:val="%1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C3073F1"/>
    <w:multiLevelType w:val="hybridMultilevel"/>
    <w:tmpl w:val="878A4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23090F"/>
    <w:multiLevelType w:val="hybridMultilevel"/>
    <w:tmpl w:val="9014BEC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272E5B"/>
    <w:multiLevelType w:val="hybridMultilevel"/>
    <w:tmpl w:val="F6666AC4"/>
    <w:lvl w:ilvl="0" w:tplc="5A76F7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2D3822"/>
    <w:multiLevelType w:val="hybridMultilevel"/>
    <w:tmpl w:val="A5E27E24"/>
    <w:lvl w:ilvl="0" w:tplc="564E6AE8">
      <w:start w:val="2"/>
      <w:numFmt w:val="arabicAlpha"/>
      <w:lvlText w:val="%1-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20" w15:restartNumberingAfterBreak="0">
    <w:nsid w:val="732E0ED2"/>
    <w:multiLevelType w:val="hybridMultilevel"/>
    <w:tmpl w:val="D70C7D32"/>
    <w:lvl w:ilvl="0" w:tplc="FFFFFFFF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59"/>
        </w:tabs>
        <w:ind w:left="165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79"/>
        </w:tabs>
        <w:ind w:left="237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99"/>
        </w:tabs>
        <w:ind w:left="309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19"/>
        </w:tabs>
        <w:ind w:left="381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39"/>
        </w:tabs>
        <w:ind w:left="453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59"/>
        </w:tabs>
        <w:ind w:left="525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79"/>
        </w:tabs>
        <w:ind w:left="597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99"/>
        </w:tabs>
        <w:ind w:left="6699" w:hanging="180"/>
      </w:pPr>
    </w:lvl>
  </w:abstractNum>
  <w:abstractNum w:abstractNumId="21" w15:restartNumberingAfterBreak="0">
    <w:nsid w:val="7AB6648D"/>
    <w:multiLevelType w:val="hybridMultilevel"/>
    <w:tmpl w:val="953A5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73666E"/>
    <w:multiLevelType w:val="hybridMultilevel"/>
    <w:tmpl w:val="79AE7F38"/>
    <w:lvl w:ilvl="0" w:tplc="4386DE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D3213B"/>
    <w:multiLevelType w:val="hybridMultilevel"/>
    <w:tmpl w:val="13A4D236"/>
    <w:lvl w:ilvl="0" w:tplc="8ED883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Simplified Arabic" w:hint="default"/>
      </w:rPr>
    </w:lvl>
    <w:lvl w:ilvl="1" w:tplc="A5949D6A">
      <w:start w:val="1"/>
      <w:numFmt w:val="decimal"/>
      <w:lvlText w:val="%2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7"/>
  </w:num>
  <w:num w:numId="5">
    <w:abstractNumId w:val="8"/>
  </w:num>
  <w:num w:numId="6">
    <w:abstractNumId w:val="16"/>
  </w:num>
  <w:num w:numId="7">
    <w:abstractNumId w:val="18"/>
  </w:num>
  <w:num w:numId="8">
    <w:abstractNumId w:val="14"/>
  </w:num>
  <w:num w:numId="9">
    <w:abstractNumId w:val="21"/>
  </w:num>
  <w:num w:numId="10">
    <w:abstractNumId w:val="10"/>
  </w:num>
  <w:num w:numId="11">
    <w:abstractNumId w:val="1"/>
  </w:num>
  <w:num w:numId="12">
    <w:abstractNumId w:val="22"/>
  </w:num>
  <w:num w:numId="13">
    <w:abstractNumId w:val="23"/>
  </w:num>
  <w:num w:numId="14">
    <w:abstractNumId w:val="13"/>
  </w:num>
  <w:num w:numId="15">
    <w:abstractNumId w:val="5"/>
  </w:num>
  <w:num w:numId="16">
    <w:abstractNumId w:val="19"/>
  </w:num>
  <w:num w:numId="17">
    <w:abstractNumId w:val="9"/>
  </w:num>
  <w:num w:numId="18">
    <w:abstractNumId w:val="2"/>
  </w:num>
  <w:num w:numId="19">
    <w:abstractNumId w:val="4"/>
  </w:num>
  <w:num w:numId="20">
    <w:abstractNumId w:val="15"/>
  </w:num>
  <w:num w:numId="21">
    <w:abstractNumId w:val="20"/>
  </w:num>
  <w:num w:numId="22">
    <w:abstractNumId w:val="11"/>
  </w:num>
  <w:num w:numId="23">
    <w:abstractNumId w:val="12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001"/>
    <w:rsid w:val="000416E6"/>
    <w:rsid w:val="000521EF"/>
    <w:rsid w:val="000626AF"/>
    <w:rsid w:val="0007619D"/>
    <w:rsid w:val="000A545F"/>
    <w:rsid w:val="000A789F"/>
    <w:rsid w:val="000C6E61"/>
    <w:rsid w:val="000E3361"/>
    <w:rsid w:val="000F3BEA"/>
    <w:rsid w:val="0010314C"/>
    <w:rsid w:val="00131C0F"/>
    <w:rsid w:val="0013453D"/>
    <w:rsid w:val="00153B84"/>
    <w:rsid w:val="001626C7"/>
    <w:rsid w:val="00172F4A"/>
    <w:rsid w:val="0017425F"/>
    <w:rsid w:val="00196AAB"/>
    <w:rsid w:val="001A4D1A"/>
    <w:rsid w:val="001B0B3D"/>
    <w:rsid w:val="00251FF2"/>
    <w:rsid w:val="00256EFD"/>
    <w:rsid w:val="00261E30"/>
    <w:rsid w:val="00273664"/>
    <w:rsid w:val="00292A15"/>
    <w:rsid w:val="002A25B3"/>
    <w:rsid w:val="002A6769"/>
    <w:rsid w:val="002E5AD5"/>
    <w:rsid w:val="002E77CD"/>
    <w:rsid w:val="00310E72"/>
    <w:rsid w:val="00330917"/>
    <w:rsid w:val="003334B2"/>
    <w:rsid w:val="003349E5"/>
    <w:rsid w:val="003413CA"/>
    <w:rsid w:val="003419EF"/>
    <w:rsid w:val="00367C83"/>
    <w:rsid w:val="00372808"/>
    <w:rsid w:val="0038231C"/>
    <w:rsid w:val="003B0DB8"/>
    <w:rsid w:val="003B24B9"/>
    <w:rsid w:val="003B3246"/>
    <w:rsid w:val="003B6A74"/>
    <w:rsid w:val="003D4890"/>
    <w:rsid w:val="003E11C9"/>
    <w:rsid w:val="00402986"/>
    <w:rsid w:val="00426001"/>
    <w:rsid w:val="00426F36"/>
    <w:rsid w:val="00431999"/>
    <w:rsid w:val="00437C06"/>
    <w:rsid w:val="00443E2D"/>
    <w:rsid w:val="00496C67"/>
    <w:rsid w:val="004F1F81"/>
    <w:rsid w:val="0051078E"/>
    <w:rsid w:val="00512B31"/>
    <w:rsid w:val="0051619D"/>
    <w:rsid w:val="005303BF"/>
    <w:rsid w:val="00541F95"/>
    <w:rsid w:val="00543127"/>
    <w:rsid w:val="0054375C"/>
    <w:rsid w:val="00572086"/>
    <w:rsid w:val="0057611C"/>
    <w:rsid w:val="00586B00"/>
    <w:rsid w:val="00597871"/>
    <w:rsid w:val="005D47DE"/>
    <w:rsid w:val="005D7E18"/>
    <w:rsid w:val="005F20F0"/>
    <w:rsid w:val="005F364E"/>
    <w:rsid w:val="0061382A"/>
    <w:rsid w:val="0062123A"/>
    <w:rsid w:val="0062146B"/>
    <w:rsid w:val="00635EF0"/>
    <w:rsid w:val="00646E75"/>
    <w:rsid w:val="00663587"/>
    <w:rsid w:val="00666B0B"/>
    <w:rsid w:val="00667A13"/>
    <w:rsid w:val="006719E2"/>
    <w:rsid w:val="006B3EA7"/>
    <w:rsid w:val="006C3229"/>
    <w:rsid w:val="006D409C"/>
    <w:rsid w:val="00713931"/>
    <w:rsid w:val="00716429"/>
    <w:rsid w:val="00742525"/>
    <w:rsid w:val="00750AEB"/>
    <w:rsid w:val="00763A3D"/>
    <w:rsid w:val="00776643"/>
    <w:rsid w:val="00796188"/>
    <w:rsid w:val="00797579"/>
    <w:rsid w:val="007A7A79"/>
    <w:rsid w:val="007B4B14"/>
    <w:rsid w:val="007D0F5B"/>
    <w:rsid w:val="00800B6C"/>
    <w:rsid w:val="00806734"/>
    <w:rsid w:val="00813CCC"/>
    <w:rsid w:val="00844109"/>
    <w:rsid w:val="0085757D"/>
    <w:rsid w:val="00882E29"/>
    <w:rsid w:val="0089788F"/>
    <w:rsid w:val="008C204A"/>
    <w:rsid w:val="008F290E"/>
    <w:rsid w:val="008F497E"/>
    <w:rsid w:val="008F5D97"/>
    <w:rsid w:val="0090473F"/>
    <w:rsid w:val="00917AF7"/>
    <w:rsid w:val="00942045"/>
    <w:rsid w:val="009473DD"/>
    <w:rsid w:val="00964B9F"/>
    <w:rsid w:val="00967D2F"/>
    <w:rsid w:val="00976C53"/>
    <w:rsid w:val="009B4857"/>
    <w:rsid w:val="009B78F7"/>
    <w:rsid w:val="009C12DE"/>
    <w:rsid w:val="009D7F33"/>
    <w:rsid w:val="009F215D"/>
    <w:rsid w:val="00A37D1C"/>
    <w:rsid w:val="00A73BCA"/>
    <w:rsid w:val="00A75FCE"/>
    <w:rsid w:val="00A86E43"/>
    <w:rsid w:val="00AC5509"/>
    <w:rsid w:val="00AF4EA4"/>
    <w:rsid w:val="00B0669D"/>
    <w:rsid w:val="00B55DDD"/>
    <w:rsid w:val="00B87058"/>
    <w:rsid w:val="00B90CEF"/>
    <w:rsid w:val="00B95D4D"/>
    <w:rsid w:val="00BA7838"/>
    <w:rsid w:val="00BB4770"/>
    <w:rsid w:val="00BC038E"/>
    <w:rsid w:val="00BF182B"/>
    <w:rsid w:val="00BF6FB8"/>
    <w:rsid w:val="00C51CF5"/>
    <w:rsid w:val="00C62D8F"/>
    <w:rsid w:val="00C63B16"/>
    <w:rsid w:val="00C668E9"/>
    <w:rsid w:val="00C93D20"/>
    <w:rsid w:val="00CA407F"/>
    <w:rsid w:val="00CB4DF9"/>
    <w:rsid w:val="00CC4249"/>
    <w:rsid w:val="00CC710A"/>
    <w:rsid w:val="00CE2ACA"/>
    <w:rsid w:val="00D00A30"/>
    <w:rsid w:val="00D1719A"/>
    <w:rsid w:val="00D27048"/>
    <w:rsid w:val="00D8438A"/>
    <w:rsid w:val="00DC71AE"/>
    <w:rsid w:val="00DE4DB2"/>
    <w:rsid w:val="00E2784C"/>
    <w:rsid w:val="00E3542C"/>
    <w:rsid w:val="00E518A5"/>
    <w:rsid w:val="00E55D74"/>
    <w:rsid w:val="00E67FE1"/>
    <w:rsid w:val="00E774C3"/>
    <w:rsid w:val="00E8541C"/>
    <w:rsid w:val="00EC2B36"/>
    <w:rsid w:val="00EC7941"/>
    <w:rsid w:val="00ED78C1"/>
    <w:rsid w:val="00EE7006"/>
    <w:rsid w:val="00F34C81"/>
    <w:rsid w:val="00F56513"/>
    <w:rsid w:val="00F700B4"/>
    <w:rsid w:val="00FC5CD1"/>
    <w:rsid w:val="00FD27BC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34DEC7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2086"/>
    <w:pPr>
      <w:ind w:right="36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ProfileText">
    <w:name w:val="Profile Text"/>
    <w:basedOn w:val="Normal"/>
    <w:qFormat/>
    <w:rsid w:val="00443E2D"/>
  </w:style>
  <w:style w:type="paragraph" w:customStyle="1" w:styleId="ContactDetails">
    <w:name w:val="Contact Details"/>
    <w:basedOn w:val="Normal"/>
    <w:qFormat/>
    <w:rsid w:val="00443E2D"/>
  </w:style>
  <w:style w:type="paragraph" w:styleId="NormalWeb">
    <w:name w:val="Normal (Web)"/>
    <w:basedOn w:val="Normal"/>
    <w:uiPriority w:val="99"/>
    <w:semiHidden/>
    <w:unhideWhenUsed/>
    <w:rsid w:val="00C63B16"/>
    <w:pPr>
      <w:spacing w:before="100" w:beforeAutospacing="1" w:after="100" w:afterAutospacing="1"/>
      <w:ind w:right="0"/>
    </w:pPr>
    <w:rPr>
      <w:rFonts w:ascii="Times New Roman" w:hAnsi="Times New Roman" w:cs="Times New Roman"/>
      <w:sz w:val="24"/>
      <w:lang w:eastAsia="en-US"/>
    </w:rPr>
  </w:style>
  <w:style w:type="character" w:customStyle="1" w:styleId="apple-converted-space">
    <w:name w:val="apple-converted-space"/>
    <w:rsid w:val="0054375C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C71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cid:fecc1e65-0338-4471-94d7-30be3e919e02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%20alia\AppData\Roaming\Microsoft\Templates\Green%20cube%20resume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E1CE54C-5207-4866-8CDB-85BE7AEA3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Green cube resume.dotx</Template>
  <TotalTime>0</TotalTime>
  <Pages>5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2023-05-22T08:14:00Z</dcterms:created>
  <dcterms:modified xsi:type="dcterms:W3CDTF">2023-10-19T11:52:00Z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